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8556" w14:textId="18AC5D72" w:rsidR="00D720DD" w:rsidRDefault="00D720DD" w:rsidP="00D720DD">
      <w:pPr>
        <w:pStyle w:val="Title"/>
        <w:jc w:val="left"/>
        <w:rPr>
          <w:noProof/>
        </w:rPr>
      </w:pPr>
    </w:p>
    <w:p w14:paraId="4D24E908" w14:textId="77777777" w:rsidR="00D720DD" w:rsidRDefault="00D720DD" w:rsidP="00C6554A">
      <w:pPr>
        <w:pStyle w:val="Title"/>
        <w:rPr>
          <w:noProof/>
        </w:rPr>
      </w:pPr>
    </w:p>
    <w:p w14:paraId="309840B4" w14:textId="2D0D8BDB" w:rsidR="00D720DD" w:rsidRDefault="00D720DD" w:rsidP="00C6554A">
      <w:pPr>
        <w:pStyle w:val="Title"/>
        <w:rPr>
          <w:noProof/>
        </w:rPr>
      </w:pPr>
      <w:r>
        <w:rPr>
          <w:noProof/>
        </w:rPr>
        <w:drawing>
          <wp:inline distT="0" distB="0" distL="0" distR="0" wp14:anchorId="0A88CC3D" wp14:editId="13423437">
            <wp:extent cx="3281516" cy="3258185"/>
            <wp:effectExtent l="0" t="0" r="0" b="0"/>
            <wp:docPr id="677610934" name="Picture 3" descr="Light Bulb Control using IoT | ESP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ght Bulb Control using IoT | ESP32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6229" cy="3292651"/>
                    </a:xfrm>
                    <a:prstGeom prst="rect">
                      <a:avLst/>
                    </a:prstGeom>
                    <a:noFill/>
                    <a:ln>
                      <a:noFill/>
                    </a:ln>
                  </pic:spPr>
                </pic:pic>
              </a:graphicData>
            </a:graphic>
          </wp:inline>
        </w:drawing>
      </w:r>
    </w:p>
    <w:p w14:paraId="2E620A5C" w14:textId="77777777" w:rsidR="00D720DD" w:rsidRDefault="00D720DD" w:rsidP="00C6554A">
      <w:pPr>
        <w:pStyle w:val="Title"/>
        <w:rPr>
          <w:noProof/>
        </w:rPr>
      </w:pPr>
    </w:p>
    <w:p w14:paraId="29241A98" w14:textId="77777777" w:rsidR="00D720DD" w:rsidRDefault="00D720DD" w:rsidP="00C6554A">
      <w:pPr>
        <w:pStyle w:val="Title"/>
        <w:rPr>
          <w:noProof/>
        </w:rPr>
      </w:pPr>
    </w:p>
    <w:p w14:paraId="35CC9276" w14:textId="6D40BD59" w:rsidR="00C6554A" w:rsidRPr="00D720DD" w:rsidRDefault="00D720DD" w:rsidP="00D720DD">
      <w:pPr>
        <w:pStyle w:val="Title"/>
        <w:rPr>
          <w:sz w:val="70"/>
          <w:szCs w:val="70"/>
        </w:rPr>
      </w:pPr>
      <w:r w:rsidRPr="00D720DD">
        <w:rPr>
          <w:sz w:val="70"/>
          <w:szCs w:val="70"/>
        </w:rPr>
        <w:t>Write up</w:t>
      </w:r>
    </w:p>
    <w:p w14:paraId="041B7C9B" w14:textId="3D075A27" w:rsidR="00C6554A" w:rsidRPr="00D5413C" w:rsidRDefault="00D720DD" w:rsidP="00C6554A">
      <w:pPr>
        <w:pStyle w:val="Subtitle"/>
      </w:pPr>
      <w:r>
        <w:t>ESP32 LIGHT AUTOMATION</w:t>
      </w:r>
    </w:p>
    <w:p w14:paraId="2D880194" w14:textId="51291FE5" w:rsidR="00C6554A" w:rsidRDefault="00D720DD" w:rsidP="00C6554A">
      <w:pPr>
        <w:pStyle w:val="ContactInfo"/>
      </w:pPr>
      <w:r>
        <w:t>AJITH BIJU</w:t>
      </w:r>
      <w:r w:rsidR="00C6554A">
        <w:t xml:space="preserve"> |</w:t>
      </w:r>
      <w:r>
        <w:t>ESP32 PROJECT</w:t>
      </w:r>
      <w:r w:rsidR="00C6554A">
        <w:t>|</w:t>
      </w:r>
      <w:r w:rsidR="00C6554A" w:rsidRPr="00D5413C">
        <w:t xml:space="preserve"> </w:t>
      </w:r>
      <w:r>
        <w:t>21/05/2026</w:t>
      </w:r>
      <w:r w:rsidR="00C6554A">
        <w:br w:type="page"/>
      </w:r>
    </w:p>
    <w:p w14:paraId="1B8439AC" w14:textId="08318224" w:rsidR="00E84D5D" w:rsidRPr="00E84D5D" w:rsidRDefault="00E84D5D" w:rsidP="00E80983">
      <w:pPr>
        <w:rPr>
          <w:sz w:val="48"/>
          <w:szCs w:val="48"/>
        </w:rPr>
      </w:pPr>
      <w:r w:rsidRPr="00E84D5D">
        <w:rPr>
          <w:sz w:val="48"/>
          <w:szCs w:val="48"/>
        </w:rPr>
        <w:lastRenderedPageBreak/>
        <w:t>ESP32 Based IoT Home Automation Project Report</w:t>
      </w:r>
      <w:r w:rsidR="00E80983">
        <w:rPr>
          <w:sz w:val="48"/>
          <w:szCs w:val="48"/>
        </w:rPr>
        <w:t xml:space="preserve">                       </w:t>
      </w:r>
      <w:r w:rsidR="00E80983">
        <w:rPr>
          <w:noProof/>
        </w:rPr>
        <w:t xml:space="preserve">      </w:t>
      </w:r>
      <w:r w:rsidR="00E80983">
        <w:rPr>
          <w:noProof/>
        </w:rPr>
        <w:drawing>
          <wp:inline distT="0" distB="0" distL="0" distR="0" wp14:anchorId="724BCE4A" wp14:editId="65DC78FB">
            <wp:extent cx="2942590" cy="1430594"/>
            <wp:effectExtent l="0" t="0" r="0" b="0"/>
            <wp:docPr id="138521849" name="Picture 4" descr="NodeMCU ESP32-C | Joy-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deMCU ESP32-C | Joy-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7780" cy="1433117"/>
                    </a:xfrm>
                    <a:prstGeom prst="rect">
                      <a:avLst/>
                    </a:prstGeom>
                    <a:noFill/>
                    <a:ln>
                      <a:noFill/>
                    </a:ln>
                  </pic:spPr>
                </pic:pic>
              </a:graphicData>
            </a:graphic>
          </wp:inline>
        </w:drawing>
      </w:r>
    </w:p>
    <w:p w14:paraId="3AA5424B" w14:textId="77777777" w:rsidR="00E84D5D" w:rsidRDefault="00E84D5D" w:rsidP="00E84D5D">
      <w:pPr>
        <w:rPr>
          <w:sz w:val="40"/>
          <w:szCs w:val="40"/>
        </w:rPr>
      </w:pPr>
      <w:r w:rsidRPr="00E84D5D">
        <w:rPr>
          <w:sz w:val="40"/>
          <w:szCs w:val="40"/>
        </w:rPr>
        <w:t>Introduction</w:t>
      </w:r>
    </w:p>
    <w:p w14:paraId="0584C91D" w14:textId="77777777" w:rsidR="00297671" w:rsidRPr="00297671" w:rsidRDefault="00297671" w:rsidP="00297671">
      <w:pPr>
        <w:rPr>
          <w:lang w:val="en-IN"/>
        </w:rPr>
      </w:pPr>
      <w:r w:rsidRPr="00297671">
        <w:rPr>
          <w:lang w:val="en-IN"/>
        </w:rPr>
        <w:t>The rapid development of Internet of Things (IoT) technology has changed traditional electrical systems into smart and automated systems that can be controlled remotely. This project explains the design and implementation of an IoT-based smart light control system using ESP32 and the Blynk cloud platform. The system allows users to control an electrical bulb remotely using a mobile application through wireless internet communication.</w:t>
      </w:r>
    </w:p>
    <w:p w14:paraId="4DEC8368" w14:textId="1419B135" w:rsidR="00297671" w:rsidRPr="00297671" w:rsidRDefault="00297671" w:rsidP="00297671">
      <w:pPr>
        <w:rPr>
          <w:lang w:val="en-IN"/>
        </w:rPr>
      </w:pPr>
      <w:r w:rsidRPr="00297671">
        <w:rPr>
          <w:lang w:val="en-IN"/>
        </w:rPr>
        <w:t>In this project, the ESP32 acts as the main controller and edge computing device, while the relay module is used to safely control the bulb. The main significance of this project is that it improves convenience and reduces manual effort by enabling remote appliance control. It also helps in energy efficiency because appliances can be monitored and controlled easily. Nowadays, similar technologies are widely used in smart homes, industries, security systems, and modern automation applications. This project also provides practical knowledge about how IoT devices communicate with cloud platforms in real time</w:t>
      </w:r>
    </w:p>
    <w:p w14:paraId="22FB08E3" w14:textId="7F77D0B7" w:rsidR="006B435F" w:rsidRPr="00BD57A1" w:rsidRDefault="006B435F" w:rsidP="00E84D5D">
      <w:pPr>
        <w:rPr>
          <w:lang w:val="en-IN"/>
        </w:rPr>
      </w:pPr>
      <w:r w:rsidRPr="006B435F">
        <w:rPr>
          <w:lang w:val="en-IN"/>
        </w:rPr>
        <w:t>.</w:t>
      </w:r>
    </w:p>
    <w:p w14:paraId="17C22ACC" w14:textId="7524B15E" w:rsidR="00E84D5D" w:rsidRPr="005C4AC2" w:rsidRDefault="00E84D5D" w:rsidP="00E84D5D">
      <w:pPr>
        <w:rPr>
          <w:sz w:val="44"/>
          <w:szCs w:val="44"/>
        </w:rPr>
      </w:pPr>
      <w:r w:rsidRPr="005C4AC2">
        <w:rPr>
          <w:sz w:val="44"/>
          <w:szCs w:val="44"/>
        </w:rPr>
        <w:t>1. IoT</w:t>
      </w:r>
      <w:r w:rsidR="007F6A3F">
        <w:rPr>
          <w:sz w:val="44"/>
          <w:szCs w:val="44"/>
        </w:rPr>
        <w:t xml:space="preserve"> (</w:t>
      </w:r>
      <w:r w:rsidR="0020347F">
        <w:rPr>
          <w:sz w:val="44"/>
          <w:szCs w:val="44"/>
        </w:rPr>
        <w:t>Internet</w:t>
      </w:r>
      <w:r w:rsidR="00574843">
        <w:rPr>
          <w:sz w:val="44"/>
          <w:szCs w:val="44"/>
        </w:rPr>
        <w:t xml:space="preserve"> </w:t>
      </w:r>
      <w:proofErr w:type="gramStart"/>
      <w:r w:rsidR="00574843">
        <w:rPr>
          <w:sz w:val="44"/>
          <w:szCs w:val="44"/>
        </w:rPr>
        <w:t>Of</w:t>
      </w:r>
      <w:proofErr w:type="gramEnd"/>
      <w:r w:rsidR="007F6A3F">
        <w:rPr>
          <w:sz w:val="44"/>
          <w:szCs w:val="44"/>
        </w:rPr>
        <w:t xml:space="preserve"> </w:t>
      </w:r>
      <w:r w:rsidR="0020347F">
        <w:rPr>
          <w:sz w:val="44"/>
          <w:szCs w:val="44"/>
        </w:rPr>
        <w:t xml:space="preserve"> </w:t>
      </w:r>
      <w:r w:rsidR="007F6A3F">
        <w:rPr>
          <w:sz w:val="44"/>
          <w:szCs w:val="44"/>
        </w:rPr>
        <w:t>Things</w:t>
      </w:r>
      <w:r w:rsidR="0020347F">
        <w:rPr>
          <w:sz w:val="44"/>
          <w:szCs w:val="44"/>
        </w:rPr>
        <w:t>)</w:t>
      </w:r>
    </w:p>
    <w:p w14:paraId="0EF08C9C" w14:textId="36A3BC36" w:rsidR="00E84D5D" w:rsidRDefault="005B191D" w:rsidP="00E84D5D">
      <w:r w:rsidRPr="005B191D">
        <w:t>Internet of Things (IoT) is a modern technology in which physical devices are connected to the internet to collect, exchange, and process data automatically. These devices communicate with each other using sensors, microcontrollers, communication networks, and cloud platforms without requiring continuous human interaction.</w:t>
      </w:r>
    </w:p>
    <w:p w14:paraId="12C1993F" w14:textId="77777777" w:rsidR="00A41BB5" w:rsidRDefault="00A41BB5" w:rsidP="00E84D5D">
      <w:pPr>
        <w:rPr>
          <w:sz w:val="38"/>
          <w:szCs w:val="38"/>
        </w:rPr>
      </w:pPr>
    </w:p>
    <w:p w14:paraId="3D4EEE80" w14:textId="20140A15" w:rsidR="00E84D5D" w:rsidRPr="00A11B3F" w:rsidRDefault="007831EA" w:rsidP="00E84D5D">
      <w:pPr>
        <w:rPr>
          <w:sz w:val="38"/>
          <w:szCs w:val="38"/>
        </w:rPr>
      </w:pPr>
      <w:r>
        <w:rPr>
          <w:noProof/>
        </w:rPr>
        <w:lastRenderedPageBreak/>
        <w:drawing>
          <wp:anchor distT="0" distB="0" distL="114300" distR="114300" simplePos="0" relativeHeight="251659264" behindDoc="0" locked="0" layoutInCell="1" allowOverlap="1" wp14:anchorId="61D5B653" wp14:editId="07191032">
            <wp:simplePos x="0" y="0"/>
            <wp:positionH relativeFrom="margin">
              <wp:posOffset>3505869</wp:posOffset>
            </wp:positionH>
            <wp:positionV relativeFrom="margin">
              <wp:posOffset>-307741</wp:posOffset>
            </wp:positionV>
            <wp:extent cx="2875280" cy="1588135"/>
            <wp:effectExtent l="0" t="0" r="1270" b="0"/>
            <wp:wrapSquare wrapText="bothSides"/>
            <wp:docPr id="339896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5280" cy="1588135"/>
                    </a:xfrm>
                    <a:prstGeom prst="rect">
                      <a:avLst/>
                    </a:prstGeom>
                    <a:noFill/>
                    <a:ln>
                      <a:noFill/>
                    </a:ln>
                  </pic:spPr>
                </pic:pic>
              </a:graphicData>
            </a:graphic>
          </wp:anchor>
        </w:drawing>
      </w:r>
      <w:r w:rsidR="00E84D5D" w:rsidRPr="00A11B3F">
        <w:rPr>
          <w:sz w:val="38"/>
          <w:szCs w:val="38"/>
        </w:rPr>
        <w:t>In this project:</w:t>
      </w:r>
    </w:p>
    <w:p w14:paraId="610B6D13" w14:textId="00C4FC69" w:rsidR="00A11B3F" w:rsidRDefault="00E84D5D" w:rsidP="00A11B3F">
      <w:pPr>
        <w:pStyle w:val="ListNumber"/>
      </w:pPr>
      <w:r>
        <w:t>The ESP32 acts as the IoT device.</w:t>
      </w:r>
      <w:r w:rsidR="00A11B3F">
        <w:t xml:space="preserve"> </w:t>
      </w:r>
    </w:p>
    <w:p w14:paraId="377CDC16" w14:textId="77777777" w:rsidR="00A11B3F" w:rsidRDefault="00E84D5D" w:rsidP="00A11B3F">
      <w:pPr>
        <w:pStyle w:val="ListNumber"/>
      </w:pPr>
      <w:r>
        <w:t>The Blynk application acts as the user interface.</w:t>
      </w:r>
    </w:p>
    <w:p w14:paraId="37EBD656" w14:textId="1FD7626D" w:rsidR="00A11B3F" w:rsidRDefault="00E84D5D" w:rsidP="00A11B3F">
      <w:pPr>
        <w:pStyle w:val="ListNumber"/>
      </w:pPr>
      <w:r>
        <w:t>Wi-Fi provides internet connectivity.</w:t>
      </w:r>
    </w:p>
    <w:p w14:paraId="0653259B" w14:textId="208D55F8" w:rsidR="00E84D5D" w:rsidRDefault="00A11B3F" w:rsidP="00A11B3F">
      <w:pPr>
        <w:pStyle w:val="ListNumber"/>
      </w:pPr>
      <w:r>
        <w:t xml:space="preserve"> </w:t>
      </w:r>
      <w:r w:rsidR="00E84D5D">
        <w:t>The relay module controls the bulb.</w:t>
      </w:r>
    </w:p>
    <w:p w14:paraId="3ED6703E" w14:textId="43C7C82B" w:rsidR="00E84D5D" w:rsidRDefault="00E84D5D" w:rsidP="00E84D5D">
      <w:pPr>
        <w:rPr>
          <w:sz w:val="38"/>
          <w:szCs w:val="38"/>
        </w:rPr>
      </w:pPr>
      <w:r w:rsidRPr="00A11B3F">
        <w:rPr>
          <w:sz w:val="38"/>
          <w:szCs w:val="38"/>
        </w:rPr>
        <w:t>IoT Architecture of the Project</w:t>
      </w:r>
    </w:p>
    <w:p w14:paraId="4B58D669" w14:textId="45966D06" w:rsidR="00063ABC" w:rsidRPr="00063ABC" w:rsidRDefault="00063ABC" w:rsidP="00063ABC">
      <w:pPr>
        <w:rPr>
          <w:b/>
          <w:bCs/>
          <w:lang w:val="en-IN"/>
        </w:rPr>
      </w:pPr>
      <w:r w:rsidRPr="00063ABC">
        <w:rPr>
          <w:b/>
          <w:bCs/>
          <w:lang w:val="en-IN"/>
        </w:rPr>
        <w:t>1. Device-to-Device (D2D)</w:t>
      </w:r>
    </w:p>
    <w:p w14:paraId="1E509B1D" w14:textId="4211C5CD" w:rsidR="00063ABC" w:rsidRPr="00063ABC" w:rsidRDefault="00063ABC" w:rsidP="007A2C66">
      <w:pPr>
        <w:rPr>
          <w:lang w:val="en-IN"/>
        </w:rPr>
      </w:pPr>
      <w:r w:rsidRPr="00063ABC">
        <w:rPr>
          <w:lang w:val="en-IN"/>
        </w:rPr>
        <w:t xml:space="preserve">In </w:t>
      </w:r>
      <w:proofErr w:type="gramStart"/>
      <w:r w:rsidRPr="00063ABC">
        <w:rPr>
          <w:lang w:val="en-IN"/>
        </w:rPr>
        <w:t>th</w:t>
      </w:r>
      <w:r w:rsidR="00FB4459">
        <w:rPr>
          <w:lang w:val="en-IN"/>
        </w:rPr>
        <w:t xml:space="preserve">is </w:t>
      </w:r>
      <w:r w:rsidRPr="00063ABC">
        <w:rPr>
          <w:lang w:val="en-IN"/>
        </w:rPr>
        <w:t>devices</w:t>
      </w:r>
      <w:proofErr w:type="gramEnd"/>
      <w:r w:rsidRPr="00063ABC">
        <w:rPr>
          <w:lang w:val="en-IN"/>
        </w:rPr>
        <w:t xml:space="preserve"> communicate directly with each other. </w:t>
      </w:r>
    </w:p>
    <w:p w14:paraId="155B6DBF" w14:textId="7130D6B6" w:rsidR="00063ABC" w:rsidRPr="00063ABC" w:rsidRDefault="00063ABC" w:rsidP="00063ABC">
      <w:pPr>
        <w:rPr>
          <w:lang w:val="en-IN"/>
        </w:rPr>
      </w:pPr>
      <w:r w:rsidRPr="00063ABC">
        <w:rPr>
          <w:lang w:val="en-IN"/>
        </w:rPr>
        <w:t>No cloud is required sometimes.</w:t>
      </w:r>
    </w:p>
    <w:p w14:paraId="7AF32B48" w14:textId="5AA2F257" w:rsidR="00063ABC" w:rsidRPr="00063ABC" w:rsidRDefault="00FB4459" w:rsidP="00CE58D3">
      <w:pPr>
        <w:rPr>
          <w:lang w:val="en-IN"/>
        </w:rPr>
      </w:pPr>
      <w:r>
        <w:rPr>
          <w:lang w:val="en-IN"/>
        </w:rPr>
        <w:t xml:space="preserve"> </w:t>
      </w:r>
      <w:proofErr w:type="gramStart"/>
      <w:r w:rsidR="00CE58D3">
        <w:rPr>
          <w:lang w:val="en-IN"/>
        </w:rPr>
        <w:t>Example:-</w:t>
      </w:r>
      <w:proofErr w:type="gramEnd"/>
      <w:r>
        <w:rPr>
          <w:lang w:val="en-IN"/>
        </w:rPr>
        <w:t xml:space="preserve">     </w:t>
      </w:r>
      <w:proofErr w:type="gramStart"/>
      <w:r w:rsidR="00063ABC" w:rsidRPr="00063ABC">
        <w:rPr>
          <w:lang w:val="en-IN"/>
        </w:rPr>
        <w:t xml:space="preserve">Bluetooth </w:t>
      </w:r>
      <w:r w:rsidR="00CE58D3">
        <w:rPr>
          <w:lang w:val="en-IN"/>
        </w:rPr>
        <w:t>,</w:t>
      </w:r>
      <w:r w:rsidR="00063ABC" w:rsidRPr="00063ABC">
        <w:rPr>
          <w:lang w:val="en-IN"/>
        </w:rPr>
        <w:t xml:space="preserve">Zigbee </w:t>
      </w:r>
      <w:r w:rsidR="00CE58D3">
        <w:rPr>
          <w:lang w:val="en-IN"/>
        </w:rPr>
        <w:t>,</w:t>
      </w:r>
      <w:r w:rsidR="00063ABC" w:rsidRPr="00063ABC">
        <w:rPr>
          <w:lang w:val="en-IN"/>
        </w:rPr>
        <w:t>Wi</w:t>
      </w:r>
      <w:proofErr w:type="gramEnd"/>
      <w:r w:rsidR="00063ABC" w:rsidRPr="00063ABC">
        <w:rPr>
          <w:lang w:val="en-IN"/>
        </w:rPr>
        <w:t xml:space="preserve">-Fi Direct </w:t>
      </w:r>
    </w:p>
    <w:p w14:paraId="72DA71CA" w14:textId="00000A75" w:rsidR="00063ABC" w:rsidRPr="00063ABC" w:rsidRDefault="00063ABC" w:rsidP="00063ABC">
      <w:pPr>
        <w:rPr>
          <w:b/>
          <w:bCs/>
          <w:lang w:val="en-IN"/>
        </w:rPr>
      </w:pPr>
      <w:r w:rsidRPr="00063ABC">
        <w:rPr>
          <w:b/>
          <w:bCs/>
          <w:lang w:val="en-IN"/>
        </w:rPr>
        <w:t>2. Device-to-Cloud</w:t>
      </w:r>
    </w:p>
    <w:p w14:paraId="53650612" w14:textId="57FB7223" w:rsidR="00063ABC" w:rsidRDefault="00CE58D3" w:rsidP="00063ABC">
      <w:pPr>
        <w:rPr>
          <w:lang w:val="en-IN"/>
        </w:rPr>
      </w:pPr>
      <w:r>
        <w:rPr>
          <w:lang w:val="en-IN"/>
        </w:rPr>
        <w:t xml:space="preserve">In </w:t>
      </w:r>
      <w:proofErr w:type="spellStart"/>
      <w:r>
        <w:rPr>
          <w:lang w:val="en-IN"/>
        </w:rPr>
        <w:t>this</w:t>
      </w:r>
      <w:r w:rsidR="00063ABC" w:rsidRPr="00063ABC">
        <w:rPr>
          <w:lang w:val="en-IN"/>
        </w:rPr>
        <w:t>Devices</w:t>
      </w:r>
      <w:proofErr w:type="spellEnd"/>
      <w:r w:rsidR="00063ABC" w:rsidRPr="00063ABC">
        <w:rPr>
          <w:lang w:val="en-IN"/>
        </w:rPr>
        <w:t xml:space="preserve"> connect directly to cloud servers through internet.</w:t>
      </w:r>
    </w:p>
    <w:p w14:paraId="0FBF0FB9" w14:textId="68919A1D" w:rsidR="00063ABC" w:rsidRPr="00063ABC" w:rsidRDefault="00CA39F2" w:rsidP="00063ABC">
      <w:pPr>
        <w:rPr>
          <w:lang w:val="en-IN"/>
        </w:rPr>
      </w:pPr>
      <w:proofErr w:type="gramStart"/>
      <w:r>
        <w:rPr>
          <w:lang w:val="en-IN"/>
        </w:rPr>
        <w:t>Example:-</w:t>
      </w:r>
      <w:proofErr w:type="gramEnd"/>
      <w:r w:rsidR="00063ABC" w:rsidRPr="00063ABC">
        <w:rPr>
          <w:lang w:val="en-IN"/>
        </w:rPr>
        <w:t>Wi-</w:t>
      </w:r>
      <w:proofErr w:type="gramStart"/>
      <w:r w:rsidR="00063ABC" w:rsidRPr="00063ABC">
        <w:rPr>
          <w:lang w:val="en-IN"/>
        </w:rPr>
        <w:t xml:space="preserve">Fi </w:t>
      </w:r>
      <w:r>
        <w:rPr>
          <w:lang w:val="en-IN"/>
        </w:rPr>
        <w:t>,</w:t>
      </w:r>
      <w:r w:rsidR="00063ABC" w:rsidRPr="00063ABC">
        <w:rPr>
          <w:lang w:val="en-IN"/>
        </w:rPr>
        <w:t xml:space="preserve">GSM </w:t>
      </w:r>
      <w:r>
        <w:rPr>
          <w:lang w:val="en-IN"/>
        </w:rPr>
        <w:t>,</w:t>
      </w:r>
      <w:r w:rsidR="00063ABC" w:rsidRPr="00063ABC">
        <w:rPr>
          <w:lang w:val="en-IN"/>
        </w:rPr>
        <w:t>Ethernet</w:t>
      </w:r>
      <w:proofErr w:type="gramEnd"/>
      <w:r w:rsidR="00063ABC" w:rsidRPr="00063ABC">
        <w:rPr>
          <w:lang w:val="en-IN"/>
        </w:rPr>
        <w:t xml:space="preserve"> </w:t>
      </w:r>
    </w:p>
    <w:p w14:paraId="2FCAF51D" w14:textId="3258B8EB" w:rsidR="00063ABC" w:rsidRPr="00063ABC" w:rsidRDefault="00063ABC" w:rsidP="00063ABC">
      <w:pPr>
        <w:rPr>
          <w:b/>
          <w:bCs/>
          <w:lang w:val="en-IN"/>
        </w:rPr>
      </w:pPr>
      <w:r w:rsidRPr="00063ABC">
        <w:rPr>
          <w:b/>
          <w:bCs/>
          <w:lang w:val="en-IN"/>
        </w:rPr>
        <w:t>3. Device-to-Gateway</w:t>
      </w:r>
    </w:p>
    <w:p w14:paraId="182A2943" w14:textId="234DD4D1" w:rsidR="00063ABC" w:rsidRPr="00063ABC" w:rsidRDefault="00063ABC" w:rsidP="00063ABC">
      <w:pPr>
        <w:rPr>
          <w:lang w:val="en-IN"/>
        </w:rPr>
      </w:pPr>
      <w:r w:rsidRPr="00063ABC">
        <w:rPr>
          <w:lang w:val="en-IN"/>
        </w:rPr>
        <w:t>Devices communicate through a gateway device.</w:t>
      </w:r>
    </w:p>
    <w:p w14:paraId="0462EC03" w14:textId="2F825CB4" w:rsidR="00063ABC" w:rsidRPr="00063ABC" w:rsidRDefault="00063ABC" w:rsidP="00063ABC">
      <w:pPr>
        <w:rPr>
          <w:lang w:val="en-IN"/>
        </w:rPr>
      </w:pPr>
      <w:r w:rsidRPr="00063ABC">
        <w:rPr>
          <w:lang w:val="en-IN"/>
        </w:rPr>
        <w:t>Gateway acts like a middleman.</w:t>
      </w:r>
    </w:p>
    <w:p w14:paraId="41669D0F" w14:textId="2235F371" w:rsidR="009211CB" w:rsidRDefault="00CA39F2" w:rsidP="00CA39F2">
      <w:pPr>
        <w:rPr>
          <w:lang w:val="en-IN"/>
        </w:rPr>
      </w:pPr>
      <w:proofErr w:type="gramStart"/>
      <w:r>
        <w:rPr>
          <w:b/>
          <w:bCs/>
          <w:lang w:val="en-IN"/>
        </w:rPr>
        <w:t>example:-</w:t>
      </w:r>
      <w:proofErr w:type="gramEnd"/>
      <w:r w:rsidR="00063ABC" w:rsidRPr="00063ABC">
        <w:rPr>
          <w:lang w:val="en-IN"/>
        </w:rPr>
        <w:t>Smartphone</w:t>
      </w:r>
      <w:r>
        <w:rPr>
          <w:lang w:val="en-IN"/>
        </w:rPr>
        <w:t>,</w:t>
      </w:r>
      <w:r w:rsidR="00063ABC" w:rsidRPr="00063ABC">
        <w:rPr>
          <w:lang w:val="en-IN"/>
        </w:rPr>
        <w:t xml:space="preserve"> </w:t>
      </w:r>
      <w:r w:rsidR="00063ABC" w:rsidRPr="00CA39F2">
        <w:rPr>
          <w:lang w:val="en-IN"/>
        </w:rPr>
        <w:t>Router</w:t>
      </w:r>
      <w:r>
        <w:rPr>
          <w:lang w:val="en-IN"/>
        </w:rPr>
        <w:t>,</w:t>
      </w:r>
      <w:r w:rsidR="00063ABC" w:rsidRPr="00CA39F2">
        <w:rPr>
          <w:lang w:val="en-IN"/>
        </w:rPr>
        <w:t xml:space="preserve"> Raspberry Pi</w:t>
      </w:r>
      <w:r w:rsidR="00C9557B" w:rsidRPr="00C9557B">
        <w:t xml:space="preserve"> </w:t>
      </w:r>
    </w:p>
    <w:p w14:paraId="55FFB388" w14:textId="0A4E01D4" w:rsidR="00063ABC" w:rsidRPr="00CA39F2" w:rsidRDefault="00063ABC" w:rsidP="00CA39F2">
      <w:pPr>
        <w:rPr>
          <w:b/>
          <w:bCs/>
          <w:lang w:val="en-IN"/>
        </w:rPr>
      </w:pPr>
      <w:r w:rsidRPr="00CA39F2">
        <w:rPr>
          <w:lang w:val="en-IN"/>
        </w:rPr>
        <w:t xml:space="preserve"> </w:t>
      </w:r>
    </w:p>
    <w:p w14:paraId="34EAF2E6" w14:textId="7A9B2DF0" w:rsidR="00E80983" w:rsidRPr="00A11B3F" w:rsidRDefault="00E84D5D" w:rsidP="00E84D5D">
      <w:pPr>
        <w:rPr>
          <w:sz w:val="32"/>
          <w:szCs w:val="32"/>
        </w:rPr>
      </w:pPr>
      <w:r w:rsidRPr="00A11B3F">
        <w:rPr>
          <w:sz w:val="32"/>
          <w:szCs w:val="32"/>
        </w:rPr>
        <w:t>Layers of IoT Architecture</w:t>
      </w:r>
    </w:p>
    <w:p w14:paraId="732CBE36" w14:textId="2E3E5290" w:rsidR="00E84D5D" w:rsidRPr="00A11B3F" w:rsidRDefault="002D0F9D" w:rsidP="00E84D5D">
      <w:pPr>
        <w:rPr>
          <w:sz w:val="28"/>
          <w:szCs w:val="28"/>
        </w:rPr>
      </w:pPr>
      <w:r>
        <w:rPr>
          <w:noProof/>
        </w:rPr>
        <w:drawing>
          <wp:anchor distT="0" distB="0" distL="114300" distR="114300" simplePos="0" relativeHeight="251661312" behindDoc="0" locked="0" layoutInCell="1" allowOverlap="1" wp14:anchorId="64327C6D" wp14:editId="13CD12C5">
            <wp:simplePos x="0" y="0"/>
            <wp:positionH relativeFrom="margin">
              <wp:posOffset>3812005</wp:posOffset>
            </wp:positionH>
            <wp:positionV relativeFrom="margin">
              <wp:posOffset>5995536</wp:posOffset>
            </wp:positionV>
            <wp:extent cx="1179329" cy="1179329"/>
            <wp:effectExtent l="0" t="0" r="1905" b="1905"/>
            <wp:wrapSquare wrapText="bothSides"/>
            <wp:docPr id="5" name="Picture 2" descr="LED 20 W Inverter Bulb B22 CDL 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D 20 W Inverter Bulb B22 CDL La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9329" cy="1179329"/>
                    </a:xfrm>
                    <a:prstGeom prst="rect">
                      <a:avLst/>
                    </a:prstGeom>
                    <a:noFill/>
                    <a:ln>
                      <a:noFill/>
                    </a:ln>
                  </pic:spPr>
                </pic:pic>
              </a:graphicData>
            </a:graphic>
          </wp:anchor>
        </w:drawing>
      </w:r>
      <w:r w:rsidR="007B2279">
        <w:rPr>
          <w:noProof/>
        </w:rPr>
        <w:drawing>
          <wp:anchor distT="0" distB="0" distL="114300" distR="114300" simplePos="0" relativeHeight="251660288" behindDoc="0" locked="0" layoutInCell="1" allowOverlap="1" wp14:anchorId="6A6723CD" wp14:editId="668D1068">
            <wp:simplePos x="0" y="0"/>
            <wp:positionH relativeFrom="margin">
              <wp:posOffset>2213911</wp:posOffset>
            </wp:positionH>
            <wp:positionV relativeFrom="margin">
              <wp:posOffset>6143224</wp:posOffset>
            </wp:positionV>
            <wp:extent cx="1148715" cy="1148715"/>
            <wp:effectExtent l="0" t="0" r="0" b="0"/>
            <wp:wrapSquare wrapText="bothSides"/>
            <wp:docPr id="774200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flipV="1">
                      <a:off x="0" y="0"/>
                      <a:ext cx="1148715" cy="1148715"/>
                    </a:xfrm>
                    <a:prstGeom prst="rect">
                      <a:avLst/>
                    </a:prstGeom>
                    <a:noFill/>
                    <a:ln>
                      <a:noFill/>
                    </a:ln>
                  </pic:spPr>
                </pic:pic>
              </a:graphicData>
            </a:graphic>
          </wp:anchor>
        </w:drawing>
      </w:r>
      <w:r w:rsidR="00E84D5D" w:rsidRPr="00A11B3F">
        <w:rPr>
          <w:sz w:val="28"/>
          <w:szCs w:val="28"/>
        </w:rPr>
        <w:t>1. Device Layer</w:t>
      </w:r>
    </w:p>
    <w:p w14:paraId="168A1CC6" w14:textId="02C993F2" w:rsidR="00E84D5D" w:rsidRPr="00A11B3F" w:rsidRDefault="00E84D5D" w:rsidP="00E84D5D">
      <w:pPr>
        <w:rPr>
          <w:sz w:val="28"/>
          <w:szCs w:val="28"/>
        </w:rPr>
      </w:pPr>
      <w:r w:rsidRPr="00A11B3F">
        <w:rPr>
          <w:sz w:val="28"/>
          <w:szCs w:val="28"/>
        </w:rPr>
        <w:t>This layer contains:</w:t>
      </w:r>
      <w:r w:rsidR="007B2279" w:rsidRPr="007B2279">
        <w:t xml:space="preserve"> </w:t>
      </w:r>
    </w:p>
    <w:p w14:paraId="4B7E94D9" w14:textId="6644FEE7" w:rsidR="00E84D5D" w:rsidRDefault="00E84D5D" w:rsidP="00E84D5D">
      <w:r>
        <w:t>ESP</w:t>
      </w:r>
      <w:r w:rsidR="00A11B3F">
        <w:t>32</w:t>
      </w:r>
      <w:r>
        <w:t xml:space="preserve"> microcontroller</w:t>
      </w:r>
    </w:p>
    <w:p w14:paraId="52211628" w14:textId="77777777" w:rsidR="00E84D5D" w:rsidRDefault="00E84D5D" w:rsidP="00E84D5D">
      <w:r>
        <w:t>Relay module</w:t>
      </w:r>
    </w:p>
    <w:p w14:paraId="5A5BE7C1" w14:textId="77777777" w:rsidR="00E84D5D" w:rsidRDefault="00E84D5D" w:rsidP="00E84D5D">
      <w:r>
        <w:t>Bulb</w:t>
      </w:r>
    </w:p>
    <w:p w14:paraId="27AC5DB8" w14:textId="3EC50E62" w:rsidR="009211CB" w:rsidRPr="007B0746" w:rsidRDefault="00E84D5D" w:rsidP="00E84D5D">
      <w:r>
        <w:t>The ESP32 collects commands from the cloud and controls the relay accordingly.</w:t>
      </w:r>
    </w:p>
    <w:p w14:paraId="50E4F719" w14:textId="42D2AFBA" w:rsidR="00E84D5D" w:rsidRPr="00A11B3F" w:rsidRDefault="00E84D5D" w:rsidP="00E84D5D">
      <w:pPr>
        <w:rPr>
          <w:sz w:val="28"/>
          <w:szCs w:val="28"/>
        </w:rPr>
      </w:pPr>
      <w:r w:rsidRPr="00A11B3F">
        <w:rPr>
          <w:sz w:val="28"/>
          <w:szCs w:val="28"/>
        </w:rPr>
        <w:lastRenderedPageBreak/>
        <w:t>2. Network Layer</w:t>
      </w:r>
    </w:p>
    <w:p w14:paraId="7AE8527F" w14:textId="77777777" w:rsidR="00E84D5D" w:rsidRPr="00A11B3F" w:rsidRDefault="00E84D5D" w:rsidP="00E84D5D">
      <w:pPr>
        <w:rPr>
          <w:sz w:val="28"/>
          <w:szCs w:val="28"/>
        </w:rPr>
      </w:pPr>
      <w:r w:rsidRPr="00A11B3F">
        <w:rPr>
          <w:sz w:val="28"/>
          <w:szCs w:val="28"/>
        </w:rPr>
        <w:t>This layer handles communication between devices using:</w:t>
      </w:r>
    </w:p>
    <w:p w14:paraId="3DB1B8DD" w14:textId="77777777" w:rsidR="00E84D5D" w:rsidRDefault="00E84D5D" w:rsidP="00E84D5D">
      <w:r>
        <w:t>Wi-Fi</w:t>
      </w:r>
    </w:p>
    <w:p w14:paraId="660DD152" w14:textId="77777777" w:rsidR="00E84D5D" w:rsidRDefault="00E84D5D" w:rsidP="00E84D5D">
      <w:r>
        <w:t>TCP/IP protocol</w:t>
      </w:r>
    </w:p>
    <w:p w14:paraId="3B242B3A" w14:textId="77777777" w:rsidR="00E84D5D" w:rsidRDefault="00E84D5D" w:rsidP="00E84D5D">
      <w:r>
        <w:t>The ESP32 connects to the local Wi-Fi router and exchanges data with the Blynk cloud server.</w:t>
      </w:r>
    </w:p>
    <w:p w14:paraId="759B343F" w14:textId="08A50CB7" w:rsidR="00E84D5D" w:rsidRPr="00A11B3F" w:rsidRDefault="007B0746" w:rsidP="00E84D5D">
      <w:pPr>
        <w:rPr>
          <w:sz w:val="32"/>
          <w:szCs w:val="32"/>
        </w:rPr>
      </w:pPr>
      <w:r>
        <w:rPr>
          <w:noProof/>
        </w:rPr>
        <w:drawing>
          <wp:anchor distT="0" distB="0" distL="114300" distR="114300" simplePos="0" relativeHeight="251662336" behindDoc="0" locked="0" layoutInCell="1" allowOverlap="1" wp14:anchorId="07165DA0" wp14:editId="32B811B8">
            <wp:simplePos x="0" y="0"/>
            <wp:positionH relativeFrom="margin">
              <wp:posOffset>3344278</wp:posOffset>
            </wp:positionH>
            <wp:positionV relativeFrom="margin">
              <wp:posOffset>2519212</wp:posOffset>
            </wp:positionV>
            <wp:extent cx="2845435" cy="1600200"/>
            <wp:effectExtent l="0" t="0" r="0" b="0"/>
            <wp:wrapSquare wrapText="bothSides"/>
            <wp:docPr id="1639436252" name="Picture 9" descr="Pros and Cons of Cloud vs Onsite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s and Cons of Cloud vs Onsite Serv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5435" cy="1600200"/>
                    </a:xfrm>
                    <a:prstGeom prst="rect">
                      <a:avLst/>
                    </a:prstGeom>
                    <a:noFill/>
                    <a:ln>
                      <a:noFill/>
                    </a:ln>
                  </pic:spPr>
                </pic:pic>
              </a:graphicData>
            </a:graphic>
          </wp:anchor>
        </w:drawing>
      </w:r>
      <w:r w:rsidR="00E84D5D" w:rsidRPr="00A11B3F">
        <w:rPr>
          <w:sz w:val="32"/>
          <w:szCs w:val="32"/>
        </w:rPr>
        <w:t>3. Cloud Layer</w:t>
      </w:r>
    </w:p>
    <w:p w14:paraId="5E304F78" w14:textId="46676BF2" w:rsidR="00E84D5D" w:rsidRPr="00A11B3F" w:rsidRDefault="00E84D5D" w:rsidP="00E84D5D">
      <w:pPr>
        <w:rPr>
          <w:sz w:val="28"/>
          <w:szCs w:val="28"/>
        </w:rPr>
      </w:pPr>
      <w:r w:rsidRPr="00A11B3F">
        <w:rPr>
          <w:sz w:val="28"/>
          <w:szCs w:val="28"/>
        </w:rPr>
        <w:t>The Blynk cloud server:</w:t>
      </w:r>
    </w:p>
    <w:p w14:paraId="7E658EB9" w14:textId="31B54127" w:rsidR="00E84D5D" w:rsidRDefault="00E84D5D" w:rsidP="00E84D5D">
      <w:r>
        <w:t>Stores device information</w:t>
      </w:r>
    </w:p>
    <w:p w14:paraId="19215123" w14:textId="561BB49F" w:rsidR="00E84D5D" w:rsidRDefault="00E84D5D" w:rsidP="00E84D5D">
      <w:r>
        <w:t>Transfers commands between mobile app and ESP32</w:t>
      </w:r>
      <w:r w:rsidR="007B0746" w:rsidRPr="007B0746">
        <w:t xml:space="preserve"> </w:t>
      </w:r>
    </w:p>
    <w:p w14:paraId="2E325DFE" w14:textId="77777777" w:rsidR="00E84D5D" w:rsidRDefault="00E84D5D" w:rsidP="00E84D5D">
      <w:r>
        <w:t>Maintains communication sessions</w:t>
      </w:r>
    </w:p>
    <w:p w14:paraId="5D4CAE8A" w14:textId="77777777" w:rsidR="00E84D5D" w:rsidRPr="005C4AC2" w:rsidRDefault="00E84D5D" w:rsidP="00E84D5D">
      <w:pPr>
        <w:rPr>
          <w:sz w:val="32"/>
          <w:szCs w:val="32"/>
        </w:rPr>
      </w:pPr>
      <w:r w:rsidRPr="005C4AC2">
        <w:rPr>
          <w:sz w:val="32"/>
          <w:szCs w:val="32"/>
        </w:rPr>
        <w:t>4. Application Layer</w:t>
      </w:r>
    </w:p>
    <w:p w14:paraId="61D0D918" w14:textId="3A3C4FF5" w:rsidR="00E84D5D" w:rsidRDefault="00E84D5D" w:rsidP="00E84D5D">
      <w:r>
        <w:t>The Blynk mobile application</w:t>
      </w:r>
      <w:r w:rsidR="005C4AC2">
        <w:t xml:space="preserve"> or web console</w:t>
      </w:r>
      <w:r>
        <w:t xml:space="preserve"> allows the user to:</w:t>
      </w:r>
    </w:p>
    <w:p w14:paraId="24255C51" w14:textId="77777777" w:rsidR="00E84D5D" w:rsidRDefault="00E84D5D" w:rsidP="00E84D5D">
      <w:r>
        <w:t>Turn the bulb ON/OFF</w:t>
      </w:r>
    </w:p>
    <w:p w14:paraId="485346CC" w14:textId="2EFE922A" w:rsidR="00E84D5D" w:rsidRDefault="00E84D5D" w:rsidP="00E84D5D">
      <w:r>
        <w:t xml:space="preserve">Monitor device </w:t>
      </w:r>
      <w:r w:rsidR="005C4AC2">
        <w:t>can be used</w:t>
      </w:r>
      <w:r>
        <w:t xml:space="preserve"> remotely</w:t>
      </w:r>
    </w:p>
    <w:p w14:paraId="71A8474A" w14:textId="77777777" w:rsidR="003F5BCB" w:rsidRDefault="003F5BCB" w:rsidP="00E84D5D"/>
    <w:p w14:paraId="78C537BC" w14:textId="0048CC9B" w:rsidR="003F5BCB" w:rsidRPr="00511463" w:rsidRDefault="00511463" w:rsidP="00511463">
      <w:pPr>
        <w:rPr>
          <w:b/>
          <w:bCs/>
          <w:sz w:val="44"/>
          <w:szCs w:val="44"/>
          <w:lang w:val="en-IN"/>
        </w:rPr>
      </w:pPr>
      <w:r w:rsidRPr="00511463">
        <w:rPr>
          <w:b/>
          <w:bCs/>
          <w:sz w:val="44"/>
          <w:szCs w:val="44"/>
          <w:lang w:val="en-IN"/>
        </w:rPr>
        <w:t xml:space="preserve">OSI System and IoT </w:t>
      </w:r>
    </w:p>
    <w:p w14:paraId="53FE5225" w14:textId="32034AFD" w:rsidR="00511463" w:rsidRPr="00511463" w:rsidRDefault="00511463" w:rsidP="00511463">
      <w:pPr>
        <w:rPr>
          <w:lang w:val="en-IN"/>
        </w:rPr>
      </w:pPr>
      <w:r w:rsidRPr="00511463">
        <w:rPr>
          <w:lang w:val="en-IN"/>
        </w:rPr>
        <w:t xml:space="preserve">The OSI </w:t>
      </w:r>
      <w:r w:rsidR="002A6592">
        <w:rPr>
          <w:lang w:val="en-IN"/>
        </w:rPr>
        <w:t>(</w:t>
      </w:r>
      <w:r w:rsidR="002A6592" w:rsidRPr="00511463">
        <w:rPr>
          <w:lang w:val="en-IN"/>
        </w:rPr>
        <w:t>Open Systems Interconnection</w:t>
      </w:r>
      <w:r w:rsidR="002A6592">
        <w:rPr>
          <w:lang w:val="en-IN"/>
        </w:rPr>
        <w:t>)</w:t>
      </w:r>
      <w:r w:rsidR="004C4898">
        <w:rPr>
          <w:lang w:val="en-IN"/>
        </w:rPr>
        <w:t xml:space="preserve"> </w:t>
      </w:r>
      <w:r w:rsidRPr="00511463">
        <w:rPr>
          <w:lang w:val="en-IN"/>
        </w:rPr>
        <w:t xml:space="preserve">model is a framework used to explain </w:t>
      </w:r>
      <w:r w:rsidRPr="00511463">
        <w:rPr>
          <w:b/>
          <w:bCs/>
          <w:lang w:val="en-IN"/>
        </w:rPr>
        <w:t>how data travels from one device to another through a network</w:t>
      </w:r>
      <w:r w:rsidRPr="00511463">
        <w:rPr>
          <w:lang w:val="en-IN"/>
        </w:rPr>
        <w:t>.</w:t>
      </w:r>
    </w:p>
    <w:p w14:paraId="3712672A" w14:textId="6CA28FB7" w:rsidR="003F5BCB" w:rsidRPr="00511463" w:rsidRDefault="0036438C" w:rsidP="00511463">
      <w:pPr>
        <w:rPr>
          <w:lang w:val="en-IN"/>
        </w:rPr>
      </w:pPr>
      <w:r>
        <w:rPr>
          <w:noProof/>
        </w:rPr>
        <w:drawing>
          <wp:anchor distT="0" distB="0" distL="114300" distR="114300" simplePos="0" relativeHeight="251664384" behindDoc="0" locked="0" layoutInCell="1" allowOverlap="1" wp14:anchorId="515EE115" wp14:editId="172997D6">
            <wp:simplePos x="0" y="0"/>
            <wp:positionH relativeFrom="margin">
              <wp:posOffset>3819525</wp:posOffset>
            </wp:positionH>
            <wp:positionV relativeFrom="margin">
              <wp:posOffset>6777355</wp:posOffset>
            </wp:positionV>
            <wp:extent cx="2426970" cy="1476375"/>
            <wp:effectExtent l="0" t="0" r="0" b="9525"/>
            <wp:wrapSquare wrapText="bothSides"/>
            <wp:docPr id="35922434" name="Picture 11" descr="What is the OSI model? | Neos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the OSI model? | Neos Networ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697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1463" w:rsidRPr="00511463">
        <w:rPr>
          <w:lang w:val="en-IN"/>
        </w:rPr>
        <w:t xml:space="preserve">It divides communication into </w:t>
      </w:r>
      <w:r w:rsidR="00511463" w:rsidRPr="00511463">
        <w:rPr>
          <w:b/>
          <w:bCs/>
          <w:lang w:val="en-IN"/>
        </w:rPr>
        <w:t>7 layers</w:t>
      </w:r>
      <w:r w:rsidR="00511463" w:rsidRPr="00511463">
        <w:rPr>
          <w:lang w:val="en-IN"/>
        </w:rPr>
        <w:t xml:space="preserve"> so networking becomes easy to understand and troubleshoot.</w:t>
      </w:r>
    </w:p>
    <w:p w14:paraId="046128DE" w14:textId="44EDAA14" w:rsidR="00202A44" w:rsidRPr="002A6592" w:rsidRDefault="00511463" w:rsidP="00511463">
      <w:pPr>
        <w:rPr>
          <w:b/>
          <w:bCs/>
          <w:sz w:val="32"/>
          <w:szCs w:val="32"/>
          <w:lang w:val="en-IN"/>
        </w:rPr>
      </w:pPr>
      <w:r w:rsidRPr="00B15D8D">
        <w:rPr>
          <w:b/>
          <w:bCs/>
          <w:sz w:val="32"/>
          <w:szCs w:val="32"/>
          <w:lang w:val="en-IN"/>
        </w:rPr>
        <w:t>7 Layers of OSI Model</w:t>
      </w:r>
    </w:p>
    <w:p w14:paraId="2BB70B8F" w14:textId="6DF82E63" w:rsidR="00511463" w:rsidRPr="00511463" w:rsidRDefault="00511463" w:rsidP="00511463">
      <w:pPr>
        <w:rPr>
          <w:b/>
          <w:bCs/>
          <w:lang w:val="en-IN"/>
        </w:rPr>
      </w:pPr>
      <w:r w:rsidRPr="00511463">
        <w:rPr>
          <w:b/>
          <w:bCs/>
          <w:lang w:val="en-IN"/>
        </w:rPr>
        <w:t>1. Physical Layer</w:t>
      </w:r>
    </w:p>
    <w:p w14:paraId="59FED386" w14:textId="54366903" w:rsidR="002A6592" w:rsidRDefault="007B58E0" w:rsidP="00511463">
      <w:pPr>
        <w:rPr>
          <w:lang w:val="en-IN"/>
        </w:rPr>
      </w:pPr>
      <w:r w:rsidRPr="007B58E0">
        <w:t xml:space="preserve">This layer sends </w:t>
      </w:r>
      <w:r w:rsidRPr="007B58E0">
        <w:rPr>
          <w:b/>
          <w:bCs/>
        </w:rPr>
        <w:t>raw electrical signals</w:t>
      </w:r>
      <w:r w:rsidRPr="007B58E0">
        <w:t xml:space="preserve"> or wireless signals.</w:t>
      </w:r>
    </w:p>
    <w:p w14:paraId="45498025" w14:textId="7AFED6D6" w:rsidR="00511463" w:rsidRPr="002A6592" w:rsidRDefault="00511463" w:rsidP="00511463">
      <w:pPr>
        <w:rPr>
          <w:lang w:val="en-IN"/>
        </w:rPr>
      </w:pPr>
      <w:r w:rsidRPr="00511463">
        <w:rPr>
          <w:b/>
          <w:bCs/>
          <w:lang w:val="en-IN"/>
        </w:rPr>
        <w:lastRenderedPageBreak/>
        <w:t>Example</w:t>
      </w:r>
    </w:p>
    <w:p w14:paraId="245B7F8F" w14:textId="17351E6A" w:rsidR="00EA2995" w:rsidRPr="00511463" w:rsidRDefault="00511463" w:rsidP="00511463">
      <w:pPr>
        <w:rPr>
          <w:lang w:val="en-IN"/>
        </w:rPr>
      </w:pPr>
      <w:r w:rsidRPr="00511463">
        <w:rPr>
          <w:lang w:val="en-IN"/>
        </w:rPr>
        <w:t>Electrical signals traveling through Ethernet cable.</w:t>
      </w:r>
    </w:p>
    <w:p w14:paraId="6359EFEF" w14:textId="4E6A0A0E" w:rsidR="00511463" w:rsidRPr="000A63FA" w:rsidRDefault="00511463" w:rsidP="00511463">
      <w:pPr>
        <w:rPr>
          <w:lang w:val="en-IN"/>
        </w:rPr>
      </w:pPr>
      <w:r w:rsidRPr="00511463">
        <w:rPr>
          <w:b/>
          <w:bCs/>
          <w:lang w:val="en-IN"/>
        </w:rPr>
        <w:t>2. Data Link Layer</w:t>
      </w:r>
    </w:p>
    <w:p w14:paraId="1D34223E" w14:textId="0855FB82" w:rsidR="000A63FA" w:rsidRPr="000A63FA" w:rsidRDefault="000A63FA" w:rsidP="00511463">
      <w:pPr>
        <w:rPr>
          <w:lang w:val="en-IN"/>
        </w:rPr>
      </w:pPr>
      <w:r w:rsidRPr="000A63FA">
        <w:t>This layer checks whether data goes to the correct nearby device.</w:t>
      </w:r>
    </w:p>
    <w:p w14:paraId="4362CF48" w14:textId="469B8E0B" w:rsidR="00511463" w:rsidRPr="00EE211F" w:rsidRDefault="007B58E0" w:rsidP="00511463">
      <w:pPr>
        <w:rPr>
          <w:b/>
          <w:bCs/>
          <w:lang w:val="en-IN"/>
        </w:rPr>
      </w:pPr>
      <w:r>
        <w:rPr>
          <w:b/>
          <w:bCs/>
          <w:lang w:val="en-IN"/>
        </w:rPr>
        <w:t xml:space="preserve"> </w:t>
      </w:r>
      <w:r w:rsidRPr="007E26CA">
        <w:rPr>
          <w:lang w:val="en-IN"/>
        </w:rPr>
        <w:t xml:space="preserve">It </w:t>
      </w:r>
      <w:r w:rsidR="00511463" w:rsidRPr="007E26CA">
        <w:rPr>
          <w:lang w:val="en-IN"/>
        </w:rPr>
        <w:t>Uses</w:t>
      </w:r>
      <w:r>
        <w:rPr>
          <w:b/>
          <w:bCs/>
          <w:lang w:val="en-IN"/>
        </w:rPr>
        <w:t xml:space="preserve"> </w:t>
      </w:r>
      <w:r w:rsidR="00511463" w:rsidRPr="00511463">
        <w:rPr>
          <w:lang w:val="en-IN"/>
        </w:rPr>
        <w:t xml:space="preserve">MAC addresses </w:t>
      </w:r>
      <w:r>
        <w:rPr>
          <w:lang w:val="en-IN"/>
        </w:rPr>
        <w:t>to communicate</w:t>
      </w:r>
      <w:r w:rsidR="007E26CA">
        <w:rPr>
          <w:lang w:val="en-IN"/>
        </w:rPr>
        <w:t xml:space="preserve"> to communicate with each other.it is a unique code that is implanted in devi</w:t>
      </w:r>
      <w:r w:rsidR="00EE211F">
        <w:rPr>
          <w:lang w:val="en-IN"/>
        </w:rPr>
        <w:t>ce.</w:t>
      </w:r>
    </w:p>
    <w:p w14:paraId="40B6DC51" w14:textId="3A113090" w:rsidR="00511463" w:rsidRDefault="00511463" w:rsidP="00511463">
      <w:pPr>
        <w:rPr>
          <w:b/>
          <w:bCs/>
          <w:lang w:val="en-IN"/>
        </w:rPr>
      </w:pPr>
      <w:r w:rsidRPr="00511463">
        <w:rPr>
          <w:b/>
          <w:bCs/>
          <w:lang w:val="en-IN"/>
        </w:rPr>
        <w:t>3. Network Layer</w:t>
      </w:r>
    </w:p>
    <w:p w14:paraId="07ED9323" w14:textId="1C5B5E98" w:rsidR="000A63FA" w:rsidRPr="000A63FA" w:rsidRDefault="00A87A57" w:rsidP="00511463">
      <w:pPr>
        <w:rPr>
          <w:lang w:val="en-IN"/>
        </w:rPr>
      </w:pPr>
      <w:r w:rsidRPr="00A87A57">
        <w:t>This layer decides the  path for data.</w:t>
      </w:r>
    </w:p>
    <w:p w14:paraId="0132D171" w14:textId="2201D808" w:rsidR="00511463" w:rsidRPr="00D01B01" w:rsidRDefault="00511463" w:rsidP="00D01B01">
      <w:pPr>
        <w:rPr>
          <w:b/>
          <w:bCs/>
          <w:lang w:val="en-IN"/>
        </w:rPr>
      </w:pPr>
      <w:proofErr w:type="gramStart"/>
      <w:r w:rsidRPr="00511463">
        <w:rPr>
          <w:b/>
          <w:bCs/>
          <w:lang w:val="en-IN"/>
        </w:rPr>
        <w:t>Uses</w:t>
      </w:r>
      <w:r w:rsidR="00D01B01">
        <w:rPr>
          <w:b/>
          <w:bCs/>
          <w:lang w:val="en-IN"/>
        </w:rPr>
        <w:t>:-</w:t>
      </w:r>
      <w:proofErr w:type="gramEnd"/>
      <w:r w:rsidRPr="00511463">
        <w:rPr>
          <w:lang w:val="en-IN"/>
        </w:rPr>
        <w:t xml:space="preserve">IP </w:t>
      </w:r>
      <w:proofErr w:type="gramStart"/>
      <w:r w:rsidRPr="00511463">
        <w:rPr>
          <w:lang w:val="en-IN"/>
        </w:rPr>
        <w:t xml:space="preserve">addresses </w:t>
      </w:r>
      <w:r w:rsidR="00D01B01">
        <w:rPr>
          <w:lang w:val="en-IN"/>
        </w:rPr>
        <w:t>,</w:t>
      </w:r>
      <w:r w:rsidRPr="00D01B01">
        <w:rPr>
          <w:lang w:val="en-IN"/>
        </w:rPr>
        <w:t>Routing</w:t>
      </w:r>
      <w:proofErr w:type="gramEnd"/>
      <w:r w:rsidRPr="00D01B01">
        <w:rPr>
          <w:lang w:val="en-IN"/>
        </w:rPr>
        <w:t xml:space="preserve"> </w:t>
      </w:r>
    </w:p>
    <w:p w14:paraId="47D9E9F1" w14:textId="66328B82" w:rsidR="00511463" w:rsidRPr="00EE211F" w:rsidRDefault="00D01B01" w:rsidP="00511463">
      <w:pPr>
        <w:rPr>
          <w:b/>
          <w:bCs/>
          <w:lang w:val="en-IN"/>
        </w:rPr>
      </w:pPr>
      <w:r>
        <w:rPr>
          <w:b/>
          <w:bCs/>
          <w:lang w:val="en-IN"/>
        </w:rPr>
        <w:t>Example-</w:t>
      </w:r>
      <w:r w:rsidR="00511463" w:rsidRPr="00511463">
        <w:rPr>
          <w:lang w:val="en-IN"/>
        </w:rPr>
        <w:t xml:space="preserve">Routers </w:t>
      </w:r>
    </w:p>
    <w:p w14:paraId="0DF0A90E" w14:textId="1C53B8B9" w:rsidR="00511463" w:rsidRPr="006274B0" w:rsidRDefault="00385BA7" w:rsidP="00385BA7">
      <w:pPr>
        <w:pStyle w:val="ListNumber"/>
        <w:numPr>
          <w:ilvl w:val="0"/>
          <w:numId w:val="0"/>
        </w:numPr>
        <w:rPr>
          <w:b/>
          <w:bCs/>
          <w:lang w:val="en-IN"/>
        </w:rPr>
      </w:pPr>
      <w:r>
        <w:rPr>
          <w:b/>
          <w:bCs/>
          <w:lang w:val="en-IN"/>
        </w:rPr>
        <w:t>4</w:t>
      </w:r>
      <w:r w:rsidR="009211CB">
        <w:rPr>
          <w:b/>
          <w:bCs/>
          <w:lang w:val="en-IN"/>
        </w:rPr>
        <w:t>.</w:t>
      </w:r>
      <w:r w:rsidR="00511463" w:rsidRPr="006274B0">
        <w:rPr>
          <w:b/>
          <w:bCs/>
          <w:lang w:val="en-IN"/>
        </w:rPr>
        <w:t>Transport Layer</w:t>
      </w:r>
    </w:p>
    <w:p w14:paraId="2C699359" w14:textId="0D2AAD86" w:rsidR="006274B0" w:rsidRPr="00511463" w:rsidRDefault="006274B0" w:rsidP="006274B0">
      <w:pPr>
        <w:pStyle w:val="ListNumber"/>
        <w:numPr>
          <w:ilvl w:val="0"/>
          <w:numId w:val="0"/>
        </w:numPr>
        <w:rPr>
          <w:lang w:val="en-IN"/>
        </w:rPr>
      </w:pPr>
      <w:r w:rsidRPr="006274B0">
        <w:t>This layer ensures complete and correct delivery.</w:t>
      </w:r>
    </w:p>
    <w:p w14:paraId="37A4D54D" w14:textId="57D7100D" w:rsidR="00511463" w:rsidRPr="00DF6652" w:rsidRDefault="00511463" w:rsidP="00511463">
      <w:pPr>
        <w:rPr>
          <w:b/>
          <w:bCs/>
          <w:lang w:val="en-IN"/>
        </w:rPr>
      </w:pPr>
      <w:r w:rsidRPr="00511463">
        <w:rPr>
          <w:b/>
          <w:bCs/>
          <w:lang w:val="en-IN"/>
        </w:rPr>
        <w:t>Protocols</w:t>
      </w:r>
      <w:r w:rsidR="00D01B01">
        <w:rPr>
          <w:b/>
          <w:bCs/>
          <w:lang w:val="en-IN"/>
        </w:rPr>
        <w:t xml:space="preserve"> used</w:t>
      </w:r>
      <w:r w:rsidR="00DF6652">
        <w:rPr>
          <w:b/>
          <w:bCs/>
          <w:lang w:val="en-IN"/>
        </w:rPr>
        <w:t>-</w:t>
      </w:r>
      <w:r w:rsidRPr="00511463">
        <w:rPr>
          <w:lang w:val="en-IN"/>
        </w:rPr>
        <w:t xml:space="preserve">TCP </w:t>
      </w:r>
      <w:r w:rsidRPr="00D01B01">
        <w:rPr>
          <w:lang w:val="en-IN"/>
        </w:rPr>
        <w:t xml:space="preserve">UDP </w:t>
      </w:r>
    </w:p>
    <w:p w14:paraId="4997AF75" w14:textId="06C0C51A" w:rsidR="00511463" w:rsidRPr="004325E8" w:rsidRDefault="00511463" w:rsidP="004325E8">
      <w:pPr>
        <w:pStyle w:val="ListNumber"/>
        <w:rPr>
          <w:b/>
          <w:bCs/>
          <w:lang w:val="en-IN"/>
        </w:rPr>
      </w:pPr>
      <w:r w:rsidRPr="004325E8">
        <w:rPr>
          <w:b/>
          <w:bCs/>
          <w:lang w:val="en-IN"/>
        </w:rPr>
        <w:t>Session Layer</w:t>
      </w:r>
    </w:p>
    <w:p w14:paraId="4636F28F" w14:textId="60D24070" w:rsidR="004325E8" w:rsidRPr="00511463" w:rsidRDefault="004325E8" w:rsidP="004325E8">
      <w:pPr>
        <w:pStyle w:val="ListNumber"/>
        <w:numPr>
          <w:ilvl w:val="0"/>
          <w:numId w:val="0"/>
        </w:numPr>
        <w:rPr>
          <w:lang w:val="en-IN"/>
        </w:rPr>
      </w:pPr>
      <w:r w:rsidRPr="004325E8">
        <w:t>This layer creates and manages connection between devices.</w:t>
      </w:r>
    </w:p>
    <w:p w14:paraId="236149E0" w14:textId="6D0D374F" w:rsidR="00511463" w:rsidRPr="00511463" w:rsidRDefault="00511463" w:rsidP="00511463">
      <w:pPr>
        <w:rPr>
          <w:b/>
          <w:bCs/>
          <w:lang w:val="en-IN"/>
        </w:rPr>
      </w:pPr>
      <w:r w:rsidRPr="00511463">
        <w:rPr>
          <w:b/>
          <w:bCs/>
          <w:lang w:val="en-IN"/>
        </w:rPr>
        <w:t>Example</w:t>
      </w:r>
    </w:p>
    <w:p w14:paraId="665BE858" w14:textId="77777777" w:rsidR="00511463" w:rsidRPr="00511463" w:rsidRDefault="00511463" w:rsidP="00511463">
      <w:pPr>
        <w:rPr>
          <w:lang w:val="en-IN"/>
        </w:rPr>
      </w:pPr>
      <w:r w:rsidRPr="00511463">
        <w:rPr>
          <w:lang w:val="en-IN"/>
        </w:rPr>
        <w:t>Maintains connection during video call.</w:t>
      </w:r>
    </w:p>
    <w:p w14:paraId="2584548A" w14:textId="4E119AD1" w:rsidR="00511463" w:rsidRPr="00215163" w:rsidRDefault="00511463" w:rsidP="00215163">
      <w:pPr>
        <w:pStyle w:val="ListNumber"/>
        <w:rPr>
          <w:b/>
          <w:bCs/>
          <w:lang w:val="en-IN"/>
        </w:rPr>
      </w:pPr>
      <w:r w:rsidRPr="00215163">
        <w:rPr>
          <w:b/>
          <w:bCs/>
          <w:lang w:val="en-IN"/>
        </w:rPr>
        <w:t>Presentation Layer</w:t>
      </w:r>
    </w:p>
    <w:p w14:paraId="528832CC" w14:textId="43558A2C" w:rsidR="00215163" w:rsidRPr="00511463" w:rsidRDefault="00215163" w:rsidP="00215163">
      <w:pPr>
        <w:pStyle w:val="ListNumber"/>
        <w:numPr>
          <w:ilvl w:val="0"/>
          <w:numId w:val="0"/>
        </w:numPr>
        <w:rPr>
          <w:lang w:val="en-IN"/>
        </w:rPr>
      </w:pPr>
      <w:r w:rsidRPr="00215163">
        <w:t>This layer converts data into readable format.</w:t>
      </w:r>
    </w:p>
    <w:p w14:paraId="3FADEDFE" w14:textId="77777777" w:rsidR="00511463" w:rsidRPr="00511463" w:rsidRDefault="00511463" w:rsidP="00511463">
      <w:pPr>
        <w:rPr>
          <w:b/>
          <w:bCs/>
          <w:lang w:val="en-IN"/>
        </w:rPr>
      </w:pPr>
      <w:r w:rsidRPr="00511463">
        <w:rPr>
          <w:b/>
          <w:bCs/>
          <w:lang w:val="en-IN"/>
        </w:rPr>
        <w:t>Example</w:t>
      </w:r>
    </w:p>
    <w:p w14:paraId="4519809E" w14:textId="44DBD06F" w:rsidR="00511463" w:rsidRPr="00511463" w:rsidRDefault="00511463" w:rsidP="00511463">
      <w:pPr>
        <w:rPr>
          <w:lang w:val="en-IN"/>
        </w:rPr>
      </w:pPr>
      <w:r w:rsidRPr="00511463">
        <w:rPr>
          <w:lang w:val="en-IN"/>
        </w:rPr>
        <w:t>Converting data into readable format.</w:t>
      </w:r>
    </w:p>
    <w:p w14:paraId="175D4258" w14:textId="79211BB1" w:rsidR="00766D0D" w:rsidRDefault="00511463" w:rsidP="007943E3">
      <w:pPr>
        <w:pStyle w:val="ListNumber"/>
        <w:rPr>
          <w:b/>
          <w:bCs/>
          <w:lang w:val="en-IN"/>
        </w:rPr>
      </w:pPr>
      <w:r w:rsidRPr="007943E3">
        <w:rPr>
          <w:b/>
          <w:bCs/>
          <w:lang w:val="en-IN"/>
        </w:rPr>
        <w:t>Application Layer</w:t>
      </w:r>
    </w:p>
    <w:p w14:paraId="7A7EF4C7" w14:textId="303EB353" w:rsidR="007943E3" w:rsidRPr="00152D62" w:rsidRDefault="007943E3" w:rsidP="007943E3">
      <w:pPr>
        <w:pStyle w:val="ListNumber"/>
        <w:numPr>
          <w:ilvl w:val="0"/>
          <w:numId w:val="0"/>
        </w:numPr>
        <w:ind w:left="360"/>
        <w:rPr>
          <w:lang w:val="en-IN"/>
        </w:rPr>
      </w:pPr>
      <w:r w:rsidRPr="00152D62">
        <w:rPr>
          <w:lang w:val="en-IN"/>
        </w:rPr>
        <w:t xml:space="preserve">It is the application that is </w:t>
      </w:r>
      <w:r w:rsidR="00152D62" w:rsidRPr="00152D62">
        <w:rPr>
          <w:lang w:val="en-IN"/>
        </w:rPr>
        <w:t>used by people</w:t>
      </w:r>
    </w:p>
    <w:p w14:paraId="5EC7E8CB" w14:textId="4A271668" w:rsidR="00152D62" w:rsidRDefault="00511463" w:rsidP="00E84D5D">
      <w:pPr>
        <w:rPr>
          <w:lang w:val="en-IN"/>
        </w:rPr>
      </w:pPr>
      <w:r w:rsidRPr="00511463">
        <w:rPr>
          <w:b/>
          <w:bCs/>
          <w:lang w:val="en-IN"/>
        </w:rPr>
        <w:t>Examples</w:t>
      </w:r>
      <w:r w:rsidR="00766D0D">
        <w:rPr>
          <w:b/>
          <w:bCs/>
          <w:lang w:val="en-IN"/>
        </w:rPr>
        <w:t>-</w:t>
      </w:r>
      <w:r w:rsidRPr="00766D0D">
        <w:rPr>
          <w:lang w:val="en-IN"/>
        </w:rPr>
        <w:t>Email</w:t>
      </w:r>
      <w:r w:rsidR="00152D62">
        <w:rPr>
          <w:lang w:val="en-IN"/>
        </w:rPr>
        <w:t>,</w:t>
      </w:r>
      <w:r w:rsidRPr="00766D0D">
        <w:rPr>
          <w:lang w:val="en-IN"/>
        </w:rPr>
        <w:t xml:space="preserve"> WhatsApp</w:t>
      </w:r>
      <w:r w:rsidR="00152D62">
        <w:rPr>
          <w:lang w:val="en-IN"/>
        </w:rPr>
        <w:t xml:space="preserve"> etc</w:t>
      </w:r>
    </w:p>
    <w:p w14:paraId="16C42692" w14:textId="2D9E6C76" w:rsidR="00064A6A" w:rsidRDefault="00064A6A" w:rsidP="00E84D5D">
      <w:pPr>
        <w:rPr>
          <w:sz w:val="44"/>
          <w:szCs w:val="44"/>
          <w:lang w:val="en-IN"/>
        </w:rPr>
      </w:pPr>
      <w:r w:rsidRPr="00D97B12">
        <w:rPr>
          <w:sz w:val="44"/>
          <w:szCs w:val="44"/>
          <w:lang w:val="en-IN"/>
        </w:rPr>
        <w:t>Data transm</w:t>
      </w:r>
      <w:r w:rsidR="00D97B12" w:rsidRPr="00D97B12">
        <w:rPr>
          <w:sz w:val="44"/>
          <w:szCs w:val="44"/>
          <w:lang w:val="en-IN"/>
        </w:rPr>
        <w:t>ission using OSI model</w:t>
      </w:r>
    </w:p>
    <w:p w14:paraId="3A04BC63" w14:textId="306A53D7" w:rsidR="008C1584" w:rsidRPr="00214282" w:rsidRDefault="00503F01" w:rsidP="008C1584">
      <w:pPr>
        <w:rPr>
          <w:b/>
          <w:bCs/>
          <w:sz w:val="36"/>
          <w:szCs w:val="36"/>
        </w:rPr>
      </w:pPr>
      <w:r>
        <w:rPr>
          <w:b/>
          <w:bCs/>
          <w:sz w:val="36"/>
          <w:szCs w:val="36"/>
        </w:rPr>
        <w:t>1.</w:t>
      </w:r>
      <w:r w:rsidR="008C1584" w:rsidRPr="00214282">
        <w:rPr>
          <w:b/>
          <w:bCs/>
          <w:sz w:val="36"/>
          <w:szCs w:val="36"/>
        </w:rPr>
        <w:t>APPLICATION LAYER</w:t>
      </w:r>
    </w:p>
    <w:p w14:paraId="62BC0039" w14:textId="77777777" w:rsidR="008C1584" w:rsidRPr="008C1584" w:rsidRDefault="008C1584" w:rsidP="008C1584">
      <w:r w:rsidRPr="008C1584">
        <w:t>It is used by applications which use network to communicate.</w:t>
      </w:r>
    </w:p>
    <w:p w14:paraId="188BD0AD" w14:textId="6EAB0F38" w:rsidR="00552447" w:rsidRDefault="0052164D" w:rsidP="008C1584">
      <w:r>
        <w:rPr>
          <w:noProof/>
        </w:rPr>
        <w:lastRenderedPageBreak/>
        <w:drawing>
          <wp:anchor distT="0" distB="0" distL="114300" distR="114300" simplePos="0" relativeHeight="251671552" behindDoc="0" locked="0" layoutInCell="1" allowOverlap="1" wp14:anchorId="0E839762" wp14:editId="32A9FB8C">
            <wp:simplePos x="0" y="0"/>
            <wp:positionH relativeFrom="margin">
              <wp:posOffset>2004060</wp:posOffset>
            </wp:positionH>
            <wp:positionV relativeFrom="margin">
              <wp:posOffset>-548640</wp:posOffset>
            </wp:positionV>
            <wp:extent cx="1169670" cy="849630"/>
            <wp:effectExtent l="0" t="0" r="0" b="7620"/>
            <wp:wrapSquare wrapText="bothSides"/>
            <wp:docPr id="2007185358" name="Picture 2" descr="How to set up and use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and use Gmai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670" cy="849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F66">
        <w:rPr>
          <w:noProof/>
        </w:rPr>
        <w:drawing>
          <wp:anchor distT="0" distB="0" distL="114300" distR="114300" simplePos="0" relativeHeight="251670528" behindDoc="0" locked="0" layoutInCell="1" allowOverlap="1" wp14:anchorId="05960E52" wp14:editId="4DBB46DF">
            <wp:simplePos x="0" y="0"/>
            <wp:positionH relativeFrom="margin">
              <wp:posOffset>967740</wp:posOffset>
            </wp:positionH>
            <wp:positionV relativeFrom="margin">
              <wp:posOffset>-426720</wp:posOffset>
            </wp:positionV>
            <wp:extent cx="1036320" cy="689610"/>
            <wp:effectExtent l="0" t="0" r="0" b="0"/>
            <wp:wrapSquare wrapText="bothSides"/>
            <wp:docPr id="87084475" name="Picture 1" descr="Google Chrome Browser on Chrome OS M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hrome Browser on Chrome OS May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36320" cy="689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584" w:rsidRPr="008C1584">
        <w:t>For example</w:t>
      </w:r>
      <w:r w:rsidR="0030215D">
        <w:t>:-</w:t>
      </w:r>
      <w:r w:rsidR="000D6F66" w:rsidRPr="000D6F66">
        <w:t xml:space="preserve"> </w:t>
      </w:r>
    </w:p>
    <w:p w14:paraId="7340BF2A" w14:textId="34B549C1" w:rsidR="008C1584" w:rsidRPr="008C1584" w:rsidRDefault="002B395A" w:rsidP="008C1584">
      <w:r>
        <w:rPr>
          <w:noProof/>
        </w:rPr>
        <w:drawing>
          <wp:anchor distT="0" distB="0" distL="114300" distR="114300" simplePos="0" relativeHeight="251673600" behindDoc="0" locked="0" layoutInCell="1" allowOverlap="1" wp14:anchorId="4A057F0A" wp14:editId="37317054">
            <wp:simplePos x="0" y="0"/>
            <wp:positionH relativeFrom="margin">
              <wp:posOffset>4716780</wp:posOffset>
            </wp:positionH>
            <wp:positionV relativeFrom="margin">
              <wp:posOffset>677545</wp:posOffset>
            </wp:positionV>
            <wp:extent cx="1592580" cy="1059815"/>
            <wp:effectExtent l="0" t="0" r="7620" b="6985"/>
            <wp:wrapSquare wrapText="bothSides"/>
            <wp:docPr id="1003587630" name="Picture 4" descr="Guide to Free Online File Trans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uide to Free Online File Transfe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2580"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3D6D">
        <w:rPr>
          <w:noProof/>
        </w:rPr>
        <w:drawing>
          <wp:anchor distT="0" distB="0" distL="114300" distR="114300" simplePos="0" relativeHeight="251672576" behindDoc="0" locked="0" layoutInCell="1" allowOverlap="1" wp14:anchorId="1CD414C2" wp14:editId="5C80ADBE">
            <wp:simplePos x="0" y="0"/>
            <wp:positionH relativeFrom="margin">
              <wp:posOffset>2823210</wp:posOffset>
            </wp:positionH>
            <wp:positionV relativeFrom="margin">
              <wp:posOffset>701040</wp:posOffset>
            </wp:positionV>
            <wp:extent cx="1664335" cy="1036320"/>
            <wp:effectExtent l="0" t="0" r="0" b="0"/>
            <wp:wrapSquare wrapText="bothSides"/>
            <wp:docPr id="1871218027" name="Picture 3" descr="How to Search for Words on a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Search for Words on a Pag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4335" cy="1036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584" w:rsidRPr="008C1584">
        <w:t>There are many application protocols that is used for various purpose .All these protocols forms the application layer.</w:t>
      </w:r>
    </w:p>
    <w:p w14:paraId="15F29297" w14:textId="6EBA366B" w:rsidR="008C1584" w:rsidRPr="008C1584" w:rsidRDefault="008C1584" w:rsidP="008C1584">
      <w:r w:rsidRPr="008C1584">
        <w:t>For ex:-file transf</w:t>
      </w:r>
      <w:r w:rsidR="00EE475C">
        <w:t>er</w:t>
      </w:r>
      <w:r w:rsidRPr="008C1584">
        <w:t xml:space="preserve"> uses  ftp protocol</w:t>
      </w:r>
    </w:p>
    <w:p w14:paraId="15EE66BA" w14:textId="1932DAF0" w:rsidR="008C1584" w:rsidRPr="008C1584" w:rsidRDefault="008C1584" w:rsidP="008C1584">
      <w:r w:rsidRPr="008C1584">
        <w:t>Web s</w:t>
      </w:r>
      <w:r w:rsidR="00EE475C">
        <w:t>e</w:t>
      </w:r>
      <w:r w:rsidR="001E3D6D">
        <w:t>arching</w:t>
      </w:r>
      <w:r w:rsidRPr="008C1584">
        <w:t xml:space="preserve"> uses http/https protocol</w:t>
      </w:r>
    </w:p>
    <w:p w14:paraId="75E7A610" w14:textId="0A24AB72" w:rsidR="008C1584" w:rsidRPr="008C1584" w:rsidRDefault="008C1584" w:rsidP="008C1584">
      <w:r w:rsidRPr="008C1584">
        <w:t>Emails:-smtp protocol</w:t>
      </w:r>
    </w:p>
    <w:p w14:paraId="52DAB25E" w14:textId="7FA58BDC" w:rsidR="008C1584" w:rsidRPr="00214282" w:rsidRDefault="00503F01" w:rsidP="008C1584">
      <w:pPr>
        <w:rPr>
          <w:b/>
          <w:bCs/>
          <w:sz w:val="40"/>
          <w:szCs w:val="40"/>
        </w:rPr>
      </w:pPr>
      <w:r>
        <w:rPr>
          <w:b/>
          <w:bCs/>
          <w:sz w:val="40"/>
          <w:szCs w:val="40"/>
        </w:rPr>
        <w:t>2.</w:t>
      </w:r>
      <w:r w:rsidR="008C1584" w:rsidRPr="00214282">
        <w:rPr>
          <w:b/>
          <w:bCs/>
          <w:sz w:val="40"/>
          <w:szCs w:val="40"/>
        </w:rPr>
        <w:t>Presentation layer</w:t>
      </w:r>
    </w:p>
    <w:p w14:paraId="2AF9920C" w14:textId="6D37465A" w:rsidR="008C1584" w:rsidRPr="008C1584" w:rsidRDefault="008C1584" w:rsidP="008C1584">
      <w:r w:rsidRPr="008C1584">
        <w:t>Presentation layer receives data from application layer. This data is in the form of characters or numbers.</w:t>
      </w:r>
    </w:p>
    <w:p w14:paraId="43649E4A" w14:textId="35A276D3" w:rsidR="008C1584" w:rsidRPr="008C1584" w:rsidRDefault="008C1584" w:rsidP="008C1584">
      <w:r w:rsidRPr="008C1584">
        <w:t>Ex:-hello,25haf</w:t>
      </w:r>
    </w:p>
    <w:p w14:paraId="0619651D" w14:textId="61D1B454" w:rsidR="008C1584" w:rsidRPr="008C1584" w:rsidRDefault="008C1584" w:rsidP="008C1584">
      <w:r w:rsidRPr="007814E0">
        <w:rPr>
          <w:sz w:val="32"/>
          <w:szCs w:val="32"/>
        </w:rPr>
        <w:t>translation</w:t>
      </w:r>
    </w:p>
    <w:p w14:paraId="1748B00D" w14:textId="5139DE15" w:rsidR="008C1584" w:rsidRPr="008C1584" w:rsidRDefault="008C1584" w:rsidP="008C1584">
      <w:r w:rsidRPr="008C1584">
        <w:t>In this layer these characters and numbers are converted into binary numbers which the computer could understand. For ex</w:t>
      </w:r>
      <w:r w:rsidR="0077619C">
        <w:t>:-</w:t>
      </w:r>
      <w:r w:rsidRPr="008C1584">
        <w:t>Hi</w:t>
      </w:r>
      <w:r w:rsidR="0077619C">
        <w:t xml:space="preserve"> to </w:t>
      </w:r>
      <w:r w:rsidRPr="008C1584">
        <w:t>11001000 11001001</w:t>
      </w:r>
    </w:p>
    <w:p w14:paraId="5A96A422" w14:textId="77777777" w:rsidR="008C1584" w:rsidRPr="008C1584" w:rsidRDefault="008C1584" w:rsidP="008C1584">
      <w:r w:rsidRPr="008C1584">
        <w:t>This process is called translation</w:t>
      </w:r>
    </w:p>
    <w:p w14:paraId="60239C25" w14:textId="77777777" w:rsidR="008C1584" w:rsidRPr="007814E0" w:rsidRDefault="008C1584" w:rsidP="008C1584">
      <w:pPr>
        <w:rPr>
          <w:sz w:val="32"/>
          <w:szCs w:val="32"/>
        </w:rPr>
      </w:pPr>
      <w:r w:rsidRPr="007814E0">
        <w:rPr>
          <w:sz w:val="32"/>
          <w:szCs w:val="32"/>
        </w:rPr>
        <w:t>compression</w:t>
      </w:r>
    </w:p>
    <w:p w14:paraId="512A1194" w14:textId="77777777" w:rsidR="008C1584" w:rsidRPr="008C1584" w:rsidRDefault="008C1584" w:rsidP="008C1584">
      <w:r w:rsidRPr="008C1584">
        <w:t>11001000 11001001 can be reduced into small number of bits 11001001.this process is called data compression</w:t>
      </w:r>
    </w:p>
    <w:p w14:paraId="55F1484F" w14:textId="77777777" w:rsidR="008C1584" w:rsidRPr="008C1584" w:rsidRDefault="008C1584" w:rsidP="008C1584">
      <w:r w:rsidRPr="008C1584">
        <w:t>It reduces the size of the data and helps to transfer data faster.</w:t>
      </w:r>
    </w:p>
    <w:p w14:paraId="246FEDF8" w14:textId="77777777" w:rsidR="008C1584" w:rsidRPr="008C1584" w:rsidRDefault="008C1584" w:rsidP="008C1584">
      <w:r w:rsidRPr="008C1584">
        <w:t>Ex-10mb data is reduced to 5mb</w:t>
      </w:r>
    </w:p>
    <w:p w14:paraId="750912D1" w14:textId="66124B53" w:rsidR="008C1584" w:rsidRPr="008C1584" w:rsidRDefault="008C1584" w:rsidP="008C1584">
      <w:r w:rsidRPr="008C1584">
        <w:t>Therefore, it can be used for real time video and audio streaming</w:t>
      </w:r>
    </w:p>
    <w:p w14:paraId="7823BFF4" w14:textId="77777777" w:rsidR="008C1584" w:rsidRPr="007814E0" w:rsidRDefault="008C1584" w:rsidP="008C1584">
      <w:pPr>
        <w:rPr>
          <w:sz w:val="32"/>
          <w:szCs w:val="32"/>
        </w:rPr>
      </w:pPr>
      <w:r w:rsidRPr="007814E0">
        <w:rPr>
          <w:sz w:val="32"/>
          <w:szCs w:val="32"/>
        </w:rPr>
        <w:t>Encryption/decryption</w:t>
      </w:r>
    </w:p>
    <w:p w14:paraId="0E87E05D" w14:textId="77777777" w:rsidR="008C1584" w:rsidRPr="008C1584" w:rsidRDefault="008C1584" w:rsidP="008C1584">
      <w:r w:rsidRPr="008C1584">
        <w:t>To maintain the integrity of data before transmission data is encrypted.it enhances the security of data.</w:t>
      </w:r>
    </w:p>
    <w:p w14:paraId="0DB718D8" w14:textId="66E09AD2" w:rsidR="008C1584" w:rsidRPr="008C1584" w:rsidRDefault="00D84697" w:rsidP="008C1584">
      <w:r>
        <w:rPr>
          <w:noProof/>
        </w:rPr>
        <w:drawing>
          <wp:anchor distT="0" distB="0" distL="114300" distR="114300" simplePos="0" relativeHeight="251674624" behindDoc="0" locked="0" layoutInCell="1" allowOverlap="1" wp14:anchorId="0C73D343" wp14:editId="7835DC88">
            <wp:simplePos x="0" y="0"/>
            <wp:positionH relativeFrom="margin">
              <wp:posOffset>2636520</wp:posOffset>
            </wp:positionH>
            <wp:positionV relativeFrom="margin">
              <wp:posOffset>7056120</wp:posOffset>
            </wp:positionV>
            <wp:extent cx="2852420" cy="845820"/>
            <wp:effectExtent l="0" t="0" r="5080" b="0"/>
            <wp:wrapSquare wrapText="bothSides"/>
            <wp:docPr id="1285136240" name="Picture 7" descr="What is Encryption? Importance, Ty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Encryption? Importance, Type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242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584" w:rsidRPr="008C1584">
        <w:t>In sender side data is encrypted and in receiver side data is decrypted</w:t>
      </w:r>
    </w:p>
    <w:p w14:paraId="4440CDC4" w14:textId="2D0F06A4" w:rsidR="008C1584" w:rsidRPr="008C1584" w:rsidRDefault="008C1584" w:rsidP="008C1584">
      <w:r w:rsidRPr="008C1584">
        <w:t>This encryption/decryption uses SSL protocol(secure sockets layer)</w:t>
      </w:r>
      <w:r w:rsidR="00C74E82" w:rsidRPr="00C74E82">
        <w:t xml:space="preserve"> </w:t>
      </w:r>
    </w:p>
    <w:p w14:paraId="301A0C01" w14:textId="77777777" w:rsidR="00503F01" w:rsidRDefault="00503F01" w:rsidP="008C1584">
      <w:pPr>
        <w:rPr>
          <w:b/>
          <w:bCs/>
          <w:sz w:val="36"/>
          <w:szCs w:val="36"/>
        </w:rPr>
      </w:pPr>
    </w:p>
    <w:p w14:paraId="0522B3FF" w14:textId="20351958" w:rsidR="008C1584" w:rsidRPr="00214282" w:rsidRDefault="00503F01" w:rsidP="008C1584">
      <w:pPr>
        <w:rPr>
          <w:b/>
          <w:bCs/>
          <w:sz w:val="36"/>
          <w:szCs w:val="36"/>
        </w:rPr>
      </w:pPr>
      <w:r>
        <w:rPr>
          <w:b/>
          <w:bCs/>
          <w:sz w:val="36"/>
          <w:szCs w:val="36"/>
        </w:rPr>
        <w:t>3.</w:t>
      </w:r>
      <w:r w:rsidR="008C1584" w:rsidRPr="00214282">
        <w:rPr>
          <w:b/>
          <w:bCs/>
          <w:sz w:val="36"/>
          <w:szCs w:val="36"/>
        </w:rPr>
        <w:t>Session layer</w:t>
      </w:r>
    </w:p>
    <w:p w14:paraId="1F5FDE4F" w14:textId="77777777" w:rsidR="008C1584" w:rsidRPr="008C1584" w:rsidRDefault="008C1584" w:rsidP="008C1584">
      <w:r w:rsidRPr="008C1584">
        <w:t>Session layer uses APIs(application programming interfaces)</w:t>
      </w:r>
    </w:p>
    <w:p w14:paraId="3BE037AB" w14:textId="0CE4DA10" w:rsidR="008C1584" w:rsidRPr="008C1584" w:rsidRDefault="008C1584" w:rsidP="008C1584">
      <w:r w:rsidRPr="008C1584">
        <w:t>N</w:t>
      </w:r>
      <w:r w:rsidR="007814E0">
        <w:t xml:space="preserve">ETBIOS </w:t>
      </w:r>
      <w:r w:rsidRPr="008C1584">
        <w:t>is an example of APIs which allow applications to communicate which each other</w:t>
      </w:r>
    </w:p>
    <w:p w14:paraId="23C47317" w14:textId="77777777" w:rsidR="008C1584" w:rsidRPr="008C1584" w:rsidRDefault="008C1584" w:rsidP="008C1584">
      <w:r w:rsidRPr="008C1584">
        <w:t>Before a session is established ,server performs a function called authentication.</w:t>
      </w:r>
    </w:p>
    <w:p w14:paraId="427FF646" w14:textId="462E1E20" w:rsidR="008C1584" w:rsidRPr="008C1584" w:rsidRDefault="008C1584" w:rsidP="008C1584">
      <w:r w:rsidRPr="008C1584">
        <w:t>I</w:t>
      </w:r>
      <w:r w:rsidR="007814E0">
        <w:t>t</w:t>
      </w:r>
      <w:r w:rsidRPr="008C1584">
        <w:t xml:space="preserve"> is a process of verifying who you are .for this it uses a user name and password. If it is matched a session is established between the client and the server</w:t>
      </w:r>
    </w:p>
    <w:p w14:paraId="4217A8C2" w14:textId="77777777" w:rsidR="008C1584" w:rsidRPr="008C1584" w:rsidRDefault="008C1584" w:rsidP="008C1584">
      <w:r w:rsidRPr="008C1584">
        <w:t>Next the authorization is checked.it is used to determine that if the user have the permission to access the file.</w:t>
      </w:r>
    </w:p>
    <w:p w14:paraId="20B1DF57" w14:textId="77777777" w:rsidR="008C1584" w:rsidRPr="008C1584" w:rsidRDefault="008C1584" w:rsidP="008C1584">
      <w:r w:rsidRPr="008C1584">
        <w:t>It keeps the  track of the file that are downloaded.</w:t>
      </w:r>
    </w:p>
    <w:p w14:paraId="62D1BD4F" w14:textId="77777777" w:rsidR="008C1584" w:rsidRPr="008C1584" w:rsidRDefault="008C1584" w:rsidP="008C1584">
      <w:r w:rsidRPr="008C1584">
        <w:t>For example-when u access a data from a web page it keeps track of the file that u r accessing</w:t>
      </w:r>
    </w:p>
    <w:p w14:paraId="23585C16" w14:textId="4B7CBDD8" w:rsidR="008C1584" w:rsidRPr="00214282" w:rsidRDefault="00503F01" w:rsidP="008C1584">
      <w:pPr>
        <w:rPr>
          <w:b/>
          <w:bCs/>
          <w:sz w:val="36"/>
          <w:szCs w:val="36"/>
        </w:rPr>
      </w:pPr>
      <w:r>
        <w:rPr>
          <w:b/>
          <w:bCs/>
          <w:sz w:val="36"/>
          <w:szCs w:val="36"/>
        </w:rPr>
        <w:t>4.</w:t>
      </w:r>
      <w:r w:rsidR="008C1584" w:rsidRPr="00214282">
        <w:rPr>
          <w:b/>
          <w:bCs/>
          <w:sz w:val="36"/>
          <w:szCs w:val="36"/>
        </w:rPr>
        <w:t>Transport layer</w:t>
      </w:r>
    </w:p>
    <w:p w14:paraId="0FD19069" w14:textId="77777777" w:rsidR="008C1584" w:rsidRPr="008C1584" w:rsidRDefault="008C1584" w:rsidP="008C1584">
      <w:r w:rsidRPr="008C1584">
        <w:t>It controls the reliability of communication through segmentation, flow control, error control .</w:t>
      </w:r>
    </w:p>
    <w:p w14:paraId="759DCC81" w14:textId="77777777" w:rsidR="008C1584" w:rsidRPr="007814E0" w:rsidRDefault="008C1584" w:rsidP="008C1584">
      <w:pPr>
        <w:rPr>
          <w:sz w:val="32"/>
          <w:szCs w:val="32"/>
        </w:rPr>
      </w:pPr>
      <w:r w:rsidRPr="007814E0">
        <w:rPr>
          <w:sz w:val="32"/>
          <w:szCs w:val="32"/>
        </w:rPr>
        <w:t>Segmentation</w:t>
      </w:r>
    </w:p>
    <w:p w14:paraId="41BB7231" w14:textId="77777777" w:rsidR="008C1584" w:rsidRPr="008C1584" w:rsidRDefault="008C1584" w:rsidP="008C1584">
      <w:r w:rsidRPr="008C1584">
        <w:t>In segmentation data received from session layer is divided into small data unit called data packets.</w:t>
      </w:r>
    </w:p>
    <w:p w14:paraId="4F18890F" w14:textId="77777777" w:rsidR="008C1584" w:rsidRPr="008C1584" w:rsidRDefault="008C1584" w:rsidP="008C1584">
      <w:r w:rsidRPr="008C1584">
        <w:t>Each data packet has a source and destination port number and sequence number</w:t>
      </w:r>
    </w:p>
    <w:p w14:paraId="7B4ED452" w14:textId="77777777" w:rsidR="008C1584" w:rsidRPr="008C1584" w:rsidRDefault="008C1584" w:rsidP="008C1584">
      <w:r w:rsidRPr="008C1584">
        <w:t>Port  number helps to direct the packets to the required application</w:t>
      </w:r>
    </w:p>
    <w:p w14:paraId="1A343FC2" w14:textId="480DB840" w:rsidR="008C1584" w:rsidRPr="008C1584" w:rsidRDefault="008C1584" w:rsidP="008C1584">
      <w:r w:rsidRPr="008C1584">
        <w:t>Sequence number helps to reassemble the packets in the correct order.</w:t>
      </w:r>
    </w:p>
    <w:p w14:paraId="617EB397" w14:textId="724687DD" w:rsidR="008C1584" w:rsidRPr="008C1584" w:rsidRDefault="008C1584" w:rsidP="008C1584">
      <w:r w:rsidRPr="008C1584">
        <w:t>For example:-data packet</w:t>
      </w:r>
      <w:r w:rsidR="007814E0">
        <w:t xml:space="preserve"> </w:t>
      </w:r>
      <w:r w:rsidRPr="008C1584">
        <w:t>1</w:t>
      </w:r>
    </w:p>
    <w:p w14:paraId="54BC97F2" w14:textId="16D72C1D" w:rsidR="008C1584" w:rsidRPr="008C1584" w:rsidRDefault="008C1584" w:rsidP="008C1584">
      <w:r w:rsidRPr="008C1584">
        <w:t>Data packet</w:t>
      </w:r>
      <w:r w:rsidR="007814E0">
        <w:t xml:space="preserve"> </w:t>
      </w:r>
      <w:r w:rsidRPr="008C1584">
        <w:t>2</w:t>
      </w:r>
    </w:p>
    <w:p w14:paraId="621E14ED" w14:textId="57C40DB4" w:rsidR="008C1584" w:rsidRPr="008C1584" w:rsidRDefault="008C1584" w:rsidP="008C1584">
      <w:r w:rsidRPr="008C1584">
        <w:t>Data packet</w:t>
      </w:r>
      <w:r w:rsidR="007814E0">
        <w:t xml:space="preserve"> </w:t>
      </w:r>
      <w:r w:rsidRPr="008C1584">
        <w:t>3</w:t>
      </w:r>
    </w:p>
    <w:p w14:paraId="66F5EF1A" w14:textId="77777777" w:rsidR="00395AD3" w:rsidRDefault="00395AD3" w:rsidP="008C1584">
      <w:pPr>
        <w:rPr>
          <w:sz w:val="32"/>
          <w:szCs w:val="32"/>
        </w:rPr>
      </w:pPr>
    </w:p>
    <w:p w14:paraId="3715A529" w14:textId="0C2E4ABD" w:rsidR="008C1584" w:rsidRPr="000F15D5" w:rsidRDefault="008C1584" w:rsidP="008C1584">
      <w:pPr>
        <w:rPr>
          <w:sz w:val="32"/>
          <w:szCs w:val="32"/>
        </w:rPr>
      </w:pPr>
      <w:r w:rsidRPr="000F15D5">
        <w:rPr>
          <w:sz w:val="32"/>
          <w:szCs w:val="32"/>
        </w:rPr>
        <w:lastRenderedPageBreak/>
        <w:t>Flow control</w:t>
      </w:r>
    </w:p>
    <w:p w14:paraId="546DE04C" w14:textId="6837FE30" w:rsidR="008C1584" w:rsidRPr="008C1584" w:rsidRDefault="008C1584" w:rsidP="008C1584">
      <w:r w:rsidRPr="008C1584">
        <w:t xml:space="preserve">It controls the amount </w:t>
      </w:r>
      <w:r w:rsidR="007814E0">
        <w:t>of</w:t>
      </w:r>
      <w:r w:rsidRPr="008C1584">
        <w:t xml:space="preserve"> data transmitted  to a level receiver can process</w:t>
      </w:r>
    </w:p>
    <w:p w14:paraId="1642AB9D" w14:textId="77777777" w:rsidR="008C1584" w:rsidRPr="008C1584" w:rsidRDefault="008C1584" w:rsidP="008C1584">
      <w:r w:rsidRPr="008C1584">
        <w:t>For example:-when a mobile is connected toa server .here sever can transmit data at 100mbps and mobile can process data at 10mbps .here the mobile with the help of the transport layer can request the server to send the data at 10mbps.</w:t>
      </w:r>
    </w:p>
    <w:p w14:paraId="16BE5E02" w14:textId="02206C1E" w:rsidR="008C1584" w:rsidRPr="000F15D5" w:rsidRDefault="008C1584" w:rsidP="008C1584">
      <w:pPr>
        <w:rPr>
          <w:sz w:val="32"/>
          <w:szCs w:val="32"/>
        </w:rPr>
      </w:pPr>
      <w:r w:rsidRPr="000F15D5">
        <w:rPr>
          <w:sz w:val="32"/>
          <w:szCs w:val="32"/>
        </w:rPr>
        <w:t>Error control</w:t>
      </w:r>
    </w:p>
    <w:p w14:paraId="20294081" w14:textId="77777777" w:rsidR="008C1584" w:rsidRPr="008C1584" w:rsidRDefault="008C1584" w:rsidP="008C1584">
      <w:r w:rsidRPr="008C1584">
        <w:t>If some data packet doesn’t reach the destination transport layer uses automatic repeat request to retransmit the lost data packet.</w:t>
      </w:r>
    </w:p>
    <w:p w14:paraId="699C5D2B" w14:textId="77777777" w:rsidR="008C1584" w:rsidRPr="008C1584" w:rsidRDefault="008C1584" w:rsidP="008C1584">
      <w:r w:rsidRPr="008C1584">
        <w:t>It uses protocols like:-</w:t>
      </w:r>
    </w:p>
    <w:p w14:paraId="0F5191CA" w14:textId="7472FFFC" w:rsidR="008C1584" w:rsidRPr="008C1584" w:rsidRDefault="008C1584" w:rsidP="008C1584">
      <w:r w:rsidRPr="008C1584">
        <w:t>Transmission control protocol(TCP):-it performs connection-oriented transmission</w:t>
      </w:r>
    </w:p>
    <w:p w14:paraId="4752B5AB" w14:textId="0EF30CA4" w:rsidR="008C1584" w:rsidRPr="008C1584" w:rsidRDefault="008C1584" w:rsidP="008C1584">
      <w:r w:rsidRPr="008C1584">
        <w:t>User datagram  protocol(UPD):-it performs connectionless transmission</w:t>
      </w:r>
    </w:p>
    <w:p w14:paraId="4B103F4E" w14:textId="31BD852B" w:rsidR="008C1584" w:rsidRPr="008C1584" w:rsidRDefault="008C1584" w:rsidP="008C1584">
      <w:r w:rsidRPr="008C1584">
        <w:t>UDP is faster than TCP because it doesn’t have feedback.</w:t>
      </w:r>
    </w:p>
    <w:p w14:paraId="4959798A" w14:textId="4B6C0623" w:rsidR="008C1584" w:rsidRPr="00214282" w:rsidRDefault="00503F01" w:rsidP="008C1584">
      <w:pPr>
        <w:rPr>
          <w:b/>
          <w:bCs/>
          <w:sz w:val="36"/>
          <w:szCs w:val="36"/>
        </w:rPr>
      </w:pPr>
      <w:r>
        <w:rPr>
          <w:b/>
          <w:bCs/>
          <w:sz w:val="36"/>
          <w:szCs w:val="36"/>
        </w:rPr>
        <w:t>5.</w:t>
      </w:r>
      <w:r w:rsidR="008C1584" w:rsidRPr="00214282">
        <w:rPr>
          <w:b/>
          <w:bCs/>
          <w:sz w:val="36"/>
          <w:szCs w:val="36"/>
        </w:rPr>
        <w:t>Network layer</w:t>
      </w:r>
    </w:p>
    <w:p w14:paraId="1A5F2AC6" w14:textId="0CF7F179" w:rsidR="001460FF" w:rsidRPr="008C1584" w:rsidRDefault="008C1584" w:rsidP="008C1584">
      <w:r w:rsidRPr="008C1584">
        <w:t>It is used for transmitting of a data packet from one device to another located in different networks. Each segment in network layer is called data packet</w:t>
      </w:r>
      <w:r w:rsidR="004722BF">
        <w:t>.</w:t>
      </w:r>
    </w:p>
    <w:p w14:paraId="5B9ABE2A" w14:textId="73FEB83E" w:rsidR="008C1584" w:rsidRPr="008C1584" w:rsidRDefault="008C1584" w:rsidP="008C1584">
      <w:r w:rsidRPr="008C1584">
        <w:t xml:space="preserve">Here we use routers for communication </w:t>
      </w:r>
    </w:p>
    <w:p w14:paraId="5A7E36EF" w14:textId="0728FF99" w:rsidR="008C1584" w:rsidRPr="008C1584" w:rsidRDefault="008C1584" w:rsidP="008C1584">
      <w:r w:rsidRPr="008C1584">
        <w:t>The functions of networking layers are:-</w:t>
      </w:r>
    </w:p>
    <w:p w14:paraId="370E5B52" w14:textId="1EF767C1" w:rsidR="008C1584" w:rsidRPr="000F15D5" w:rsidRDefault="001A664D" w:rsidP="008C1584">
      <w:pPr>
        <w:rPr>
          <w:sz w:val="32"/>
          <w:szCs w:val="32"/>
        </w:rPr>
      </w:pPr>
      <w:r>
        <w:rPr>
          <w:noProof/>
        </w:rPr>
        <w:drawing>
          <wp:anchor distT="0" distB="0" distL="114300" distR="114300" simplePos="0" relativeHeight="251676672" behindDoc="0" locked="0" layoutInCell="1" allowOverlap="1" wp14:anchorId="3C45B721" wp14:editId="4C8C2C71">
            <wp:simplePos x="0" y="0"/>
            <wp:positionH relativeFrom="margin">
              <wp:posOffset>4535170</wp:posOffset>
            </wp:positionH>
            <wp:positionV relativeFrom="margin">
              <wp:posOffset>5501640</wp:posOffset>
            </wp:positionV>
            <wp:extent cx="1520825" cy="861060"/>
            <wp:effectExtent l="0" t="0" r="3175" b="0"/>
            <wp:wrapSquare wrapText="bothSides"/>
            <wp:docPr id="1221529059" name="Picture 9" descr="Understanding IP Addresses: A Comple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derstanding IP Addresses: A Complet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0825" cy="861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584" w:rsidRPr="000F15D5">
        <w:rPr>
          <w:sz w:val="32"/>
          <w:szCs w:val="32"/>
        </w:rPr>
        <w:t>Logical addressing</w:t>
      </w:r>
    </w:p>
    <w:p w14:paraId="3CD2333A" w14:textId="1F62AA6A" w:rsidR="008C1584" w:rsidRPr="008C1584" w:rsidRDefault="008C1584" w:rsidP="008C1584">
      <w:r w:rsidRPr="008C1584">
        <w:t>Ip addressing done in logical  layer are called logical addressing. Every computer connected to a network have a unique Ip address.in this layer it assigns sender and receiver Ip address each data packet so that it ensures the data packet is sent and received correctly</w:t>
      </w:r>
    </w:p>
    <w:p w14:paraId="67041B20" w14:textId="7954C530" w:rsidR="008C1584" w:rsidRPr="000F15D5" w:rsidRDefault="008C1584" w:rsidP="008C1584">
      <w:pPr>
        <w:rPr>
          <w:sz w:val="32"/>
          <w:szCs w:val="32"/>
        </w:rPr>
      </w:pPr>
      <w:r w:rsidRPr="000F15D5">
        <w:rPr>
          <w:sz w:val="32"/>
          <w:szCs w:val="32"/>
        </w:rPr>
        <w:t xml:space="preserve">Routing </w:t>
      </w:r>
    </w:p>
    <w:p w14:paraId="23917969" w14:textId="69007727" w:rsidR="008C1584" w:rsidRPr="008C1584" w:rsidRDefault="008C1584" w:rsidP="008C1584">
      <w:r w:rsidRPr="008C1584">
        <w:t>It is a method of moving a data packet from source to destination</w:t>
      </w:r>
    </w:p>
    <w:p w14:paraId="1EEB825F" w14:textId="469D7676" w:rsidR="008C1584" w:rsidRPr="008C1584" w:rsidRDefault="00077385" w:rsidP="008C1584">
      <w:r>
        <w:rPr>
          <w:noProof/>
        </w:rPr>
        <w:drawing>
          <wp:anchor distT="0" distB="0" distL="114300" distR="114300" simplePos="0" relativeHeight="251675648" behindDoc="0" locked="0" layoutInCell="1" allowOverlap="1" wp14:anchorId="5FD70AAA" wp14:editId="7228C5C8">
            <wp:simplePos x="0" y="0"/>
            <wp:positionH relativeFrom="margin">
              <wp:posOffset>76200</wp:posOffset>
            </wp:positionH>
            <wp:positionV relativeFrom="margin">
              <wp:posOffset>7543800</wp:posOffset>
            </wp:positionV>
            <wp:extent cx="1097280" cy="1097280"/>
            <wp:effectExtent l="0" t="0" r="7620" b="7620"/>
            <wp:wrapSquare wrapText="bothSides"/>
            <wp:docPr id="681268999" name="Picture 8" descr="YouTube (YouTube chann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ouTube (YouTube channel) - Wikipe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584" w:rsidRPr="008C1584">
        <w:t>For example:-if we need to access YouTube, we send request and the router checks the source and destination Ip address to deliver the item.</w:t>
      </w:r>
      <w:r w:rsidR="009E39D5" w:rsidRPr="009E39D5">
        <w:rPr>
          <w:noProof/>
        </w:rPr>
        <w:t xml:space="preserve"> </w:t>
      </w:r>
    </w:p>
    <w:p w14:paraId="40648019" w14:textId="19D2CA09" w:rsidR="009A04BD" w:rsidRDefault="009A04BD" w:rsidP="008C1584">
      <w:pPr>
        <w:rPr>
          <w:sz w:val="32"/>
          <w:szCs w:val="32"/>
        </w:rPr>
      </w:pPr>
    </w:p>
    <w:p w14:paraId="4BF52617" w14:textId="1E04288E" w:rsidR="008C1584" w:rsidRPr="000F15D5" w:rsidRDefault="008C1584" w:rsidP="008C1584">
      <w:pPr>
        <w:rPr>
          <w:sz w:val="32"/>
          <w:szCs w:val="32"/>
        </w:rPr>
      </w:pPr>
      <w:r w:rsidRPr="000F15D5">
        <w:rPr>
          <w:sz w:val="32"/>
          <w:szCs w:val="32"/>
        </w:rPr>
        <w:lastRenderedPageBreak/>
        <w:t>Path determination</w:t>
      </w:r>
    </w:p>
    <w:p w14:paraId="16C3274F" w14:textId="77777777" w:rsidR="008C1584" w:rsidRPr="008C1584" w:rsidRDefault="008C1584" w:rsidP="008C1584">
      <w:r w:rsidRPr="008C1584">
        <w:t>A computer connected to network can deliver data in many ways. Choosing the best path for determination is called path determination</w:t>
      </w:r>
    </w:p>
    <w:p w14:paraId="57C7CB34" w14:textId="77777777" w:rsidR="008C1584" w:rsidRPr="008C1584" w:rsidRDefault="008C1584" w:rsidP="008C1584">
      <w:r w:rsidRPr="008C1584">
        <w:t>It uses protocols like :-OSFP (open shortest path first),BGP (border gateway protocol)to determine best path to deliver data.</w:t>
      </w:r>
    </w:p>
    <w:p w14:paraId="26CB6B00" w14:textId="600CF961" w:rsidR="008C1584" w:rsidRPr="00214282" w:rsidRDefault="00503F01" w:rsidP="008C1584">
      <w:pPr>
        <w:rPr>
          <w:b/>
          <w:bCs/>
          <w:sz w:val="36"/>
          <w:szCs w:val="36"/>
        </w:rPr>
      </w:pPr>
      <w:r>
        <w:rPr>
          <w:b/>
          <w:bCs/>
          <w:sz w:val="36"/>
          <w:szCs w:val="36"/>
        </w:rPr>
        <w:t>6.</w:t>
      </w:r>
      <w:r w:rsidR="008C1584" w:rsidRPr="00214282">
        <w:rPr>
          <w:b/>
          <w:bCs/>
          <w:sz w:val="36"/>
          <w:szCs w:val="36"/>
        </w:rPr>
        <w:t xml:space="preserve">Data link layer </w:t>
      </w:r>
    </w:p>
    <w:p w14:paraId="64D4A20F" w14:textId="77777777" w:rsidR="008C1584" w:rsidRPr="008C1584" w:rsidRDefault="008C1584" w:rsidP="008C1584">
      <w:r w:rsidRPr="008C1584">
        <w:t>it receives data packet from the network layer which contain the Ip address of sender and the receiver</w:t>
      </w:r>
    </w:p>
    <w:p w14:paraId="4C5A0918" w14:textId="77777777" w:rsidR="008C1584" w:rsidRPr="008C1584" w:rsidRDefault="008C1584" w:rsidP="008C1584">
      <w:r w:rsidRPr="008C1584">
        <w:t>there are two types of addressing:-</w:t>
      </w:r>
    </w:p>
    <w:p w14:paraId="351BA9EC" w14:textId="77777777" w:rsidR="008C1584" w:rsidRPr="000F15D5" w:rsidRDefault="008C1584" w:rsidP="008C1584">
      <w:pPr>
        <w:rPr>
          <w:sz w:val="32"/>
          <w:szCs w:val="32"/>
        </w:rPr>
      </w:pPr>
      <w:r w:rsidRPr="000F15D5">
        <w:rPr>
          <w:sz w:val="32"/>
          <w:szCs w:val="32"/>
        </w:rPr>
        <w:t xml:space="preserve">logical addressing </w:t>
      </w:r>
    </w:p>
    <w:p w14:paraId="0152922A" w14:textId="77777777" w:rsidR="008C1584" w:rsidRPr="008C1584" w:rsidRDefault="008C1584" w:rsidP="008C1584">
      <w:r w:rsidRPr="008C1584">
        <w:t>it is done at network layer where we assign sender and receiver Ip address to each data packet</w:t>
      </w:r>
    </w:p>
    <w:p w14:paraId="57BDF70D" w14:textId="77777777" w:rsidR="008C1584" w:rsidRPr="000F15D5" w:rsidRDefault="008C1584" w:rsidP="008C1584">
      <w:pPr>
        <w:rPr>
          <w:sz w:val="32"/>
          <w:szCs w:val="32"/>
        </w:rPr>
      </w:pPr>
      <w:r w:rsidRPr="000F15D5">
        <w:rPr>
          <w:sz w:val="32"/>
          <w:szCs w:val="32"/>
        </w:rPr>
        <w:t>physical addressing</w:t>
      </w:r>
    </w:p>
    <w:p w14:paraId="2DBB847E" w14:textId="2B1BBA71" w:rsidR="008C1584" w:rsidRPr="008C1584" w:rsidRDefault="008C1584" w:rsidP="008C1584">
      <w:r w:rsidRPr="008C1584">
        <w:t xml:space="preserve">physical  addressing is done at the data link layer where mac address of both the devices </w:t>
      </w:r>
      <w:r w:rsidR="000F15D5">
        <w:t xml:space="preserve">     </w:t>
      </w:r>
      <w:r w:rsidR="00B7797E">
        <w:t xml:space="preserve">is </w:t>
      </w:r>
      <w:r w:rsidRPr="008C1584">
        <w:t xml:space="preserve"> assigned to each data packet.</w:t>
      </w:r>
    </w:p>
    <w:p w14:paraId="0DD6A1C1" w14:textId="77777777" w:rsidR="008C1584" w:rsidRPr="008C1584" w:rsidRDefault="008C1584" w:rsidP="008C1584">
      <w:r w:rsidRPr="008C1584">
        <w:t>mac address is unique code embedded in the NIC pf the computer when it is manufactured.</w:t>
      </w:r>
    </w:p>
    <w:p w14:paraId="7E0823A1" w14:textId="77777777" w:rsidR="008C1584" w:rsidRPr="008C1584" w:rsidRDefault="008C1584" w:rsidP="008C1584">
      <w:r w:rsidRPr="008C1584">
        <w:t>The NIC is used to transfer data from one computer to anther through a local media. Local media  radio signals used for means the copper wire fiber cables radio signals used for transmission.</w:t>
      </w:r>
    </w:p>
    <w:p w14:paraId="194BD260" w14:textId="0DBD7D1B" w:rsidR="008C1584" w:rsidRPr="00214282" w:rsidRDefault="00503F01" w:rsidP="008C1584">
      <w:pPr>
        <w:rPr>
          <w:b/>
          <w:bCs/>
          <w:sz w:val="36"/>
          <w:szCs w:val="36"/>
        </w:rPr>
      </w:pPr>
      <w:r>
        <w:rPr>
          <w:b/>
          <w:bCs/>
          <w:sz w:val="36"/>
          <w:szCs w:val="36"/>
        </w:rPr>
        <w:t>7.</w:t>
      </w:r>
      <w:r w:rsidR="008C1584" w:rsidRPr="00214282">
        <w:rPr>
          <w:b/>
          <w:bCs/>
          <w:sz w:val="36"/>
          <w:szCs w:val="36"/>
        </w:rPr>
        <w:t>Physical layer</w:t>
      </w:r>
    </w:p>
    <w:p w14:paraId="0CD25C29" w14:textId="77777777" w:rsidR="008C1584" w:rsidRPr="008C1584" w:rsidRDefault="008C1584" w:rsidP="008C1584">
      <w:r w:rsidRPr="008C1584">
        <w:t>Physical layer is used for converting the binary sequence into signals and transmit over local media.it can be electrical ,light or radio signals.</w:t>
      </w:r>
    </w:p>
    <w:p w14:paraId="7D26359B" w14:textId="77777777" w:rsidR="008C1584" w:rsidRPr="008C1584" w:rsidRDefault="008C1584" w:rsidP="008C1584">
      <w:r w:rsidRPr="008C1584">
        <w:t>Signal generated by the physical layer depend on the type of media used to connect two devices</w:t>
      </w:r>
    </w:p>
    <w:p w14:paraId="6F41937F" w14:textId="67CBBAB2" w:rsidR="000F15D5" w:rsidRPr="00524C7A" w:rsidRDefault="008C1584" w:rsidP="00E84D5D">
      <w:r w:rsidRPr="008C1584">
        <w:t xml:space="preserve">At the receiver ,the physical layer receives signal convert it into bits and pass it to data link layer as a frame and the  </w:t>
      </w:r>
      <w:proofErr w:type="spellStart"/>
      <w:r w:rsidRPr="008C1584">
        <w:t>to</w:t>
      </w:r>
      <w:proofErr w:type="spellEnd"/>
      <w:r w:rsidRPr="008C1584">
        <w:t xml:space="preserve"> higher layers finally to the application layer. application layer protocol makes the senders message visible in the application in the receiver’s computer screen</w:t>
      </w:r>
      <w:r w:rsidR="00524C7A">
        <w:t>.</w:t>
      </w:r>
    </w:p>
    <w:p w14:paraId="245857BD" w14:textId="0F658739" w:rsidR="000F15D5" w:rsidRDefault="00DA1A70" w:rsidP="00E84D5D">
      <w:pPr>
        <w:rPr>
          <w:sz w:val="44"/>
          <w:szCs w:val="44"/>
          <w:lang w:val="en-IN"/>
        </w:rPr>
      </w:pPr>
      <w:r w:rsidRPr="00DA1A70">
        <w:rPr>
          <w:sz w:val="44"/>
          <w:szCs w:val="44"/>
          <w:lang w:val="en-IN"/>
        </w:rPr>
        <w:lastRenderedPageBreak/>
        <w:t>Example</w:t>
      </w:r>
    </w:p>
    <w:p w14:paraId="332A8961" w14:textId="0C3EFDEC" w:rsidR="00DA1A70" w:rsidRPr="00DA1A70" w:rsidRDefault="00DA1A70" w:rsidP="00DA1A70">
      <w:pPr>
        <w:rPr>
          <w:lang w:val="en-IN"/>
        </w:rPr>
      </w:pPr>
      <w:r w:rsidRPr="00DA1A70">
        <w:rPr>
          <w:lang w:val="en-IN"/>
        </w:rPr>
        <w:t>When a user sends an email through Gmail, the data passes through all the OSI layers from the sender’s device to the receiver’s device. Each layer performs a specific function to ensure the message reaches correctly and securely.</w:t>
      </w:r>
    </w:p>
    <w:p w14:paraId="01E52B01" w14:textId="77777777" w:rsidR="00DA1A70" w:rsidRPr="00DA1A70" w:rsidRDefault="00DA1A70" w:rsidP="00DA1A70">
      <w:pPr>
        <w:rPr>
          <w:b/>
          <w:bCs/>
          <w:lang w:val="en-IN"/>
        </w:rPr>
      </w:pPr>
      <w:r w:rsidRPr="00DA1A70">
        <w:rPr>
          <w:b/>
          <w:bCs/>
          <w:lang w:val="en-IN"/>
        </w:rPr>
        <w:t>1. Application Layer</w:t>
      </w:r>
    </w:p>
    <w:p w14:paraId="4FAF73E5" w14:textId="318B4BA2" w:rsidR="00DA1A70" w:rsidRPr="00DA1A70" w:rsidRDefault="00DA1A70" w:rsidP="00DA1A70">
      <w:pPr>
        <w:rPr>
          <w:lang w:val="en-IN"/>
        </w:rPr>
      </w:pPr>
      <w:r w:rsidRPr="00DA1A70">
        <w:rPr>
          <w:lang w:val="en-IN"/>
        </w:rPr>
        <w:t>The process starts at the application layer.</w:t>
      </w:r>
    </w:p>
    <w:p w14:paraId="02D5A67A" w14:textId="77777777" w:rsidR="00DA1A70" w:rsidRPr="00DA1A70" w:rsidRDefault="00DA1A70" w:rsidP="00DA1A70">
      <w:pPr>
        <w:rPr>
          <w:lang w:val="en-IN"/>
        </w:rPr>
      </w:pPr>
      <w:r w:rsidRPr="00DA1A70">
        <w:rPr>
          <w:lang w:val="en-IN"/>
        </w:rPr>
        <w:t xml:space="preserve">When a user types an email in Gmail and clicks </w:t>
      </w:r>
      <w:r w:rsidRPr="008D4995">
        <w:rPr>
          <w:lang w:val="en-IN"/>
        </w:rPr>
        <w:t>Send</w:t>
      </w:r>
      <w:r w:rsidRPr="00DA1A70">
        <w:rPr>
          <w:lang w:val="en-IN"/>
        </w:rPr>
        <w:t>, the application layer prepares the email data for transmission.</w:t>
      </w:r>
    </w:p>
    <w:p w14:paraId="59604167" w14:textId="77777777" w:rsidR="00DA1A70" w:rsidRPr="00DA1A70" w:rsidRDefault="00DA1A70" w:rsidP="00DA1A70">
      <w:pPr>
        <w:rPr>
          <w:lang w:val="en-IN"/>
        </w:rPr>
      </w:pPr>
      <w:r w:rsidRPr="00DA1A70">
        <w:rPr>
          <w:lang w:val="en-IN"/>
        </w:rPr>
        <w:t>Protocols used:</w:t>
      </w:r>
    </w:p>
    <w:p w14:paraId="5CB9F744" w14:textId="77777777" w:rsidR="00DA1A70" w:rsidRPr="00DA1A70" w:rsidRDefault="00DA1A70" w:rsidP="008E5D47">
      <w:pPr>
        <w:ind w:left="360"/>
        <w:rPr>
          <w:lang w:val="en-IN"/>
        </w:rPr>
      </w:pPr>
      <w:r w:rsidRPr="00DA1A70">
        <w:rPr>
          <w:lang w:val="en-IN"/>
        </w:rPr>
        <w:t xml:space="preserve">HTTP/HTTPS for web access </w:t>
      </w:r>
    </w:p>
    <w:p w14:paraId="654FDD4B" w14:textId="77777777" w:rsidR="00DA1A70" w:rsidRPr="00DA1A70" w:rsidRDefault="00DA1A70" w:rsidP="008E5D47">
      <w:pPr>
        <w:ind w:left="360"/>
        <w:rPr>
          <w:lang w:val="en-IN"/>
        </w:rPr>
      </w:pPr>
      <w:r w:rsidRPr="00DA1A70">
        <w:rPr>
          <w:lang w:val="en-IN"/>
        </w:rPr>
        <w:t xml:space="preserve">SMTP (Simple Mail Transfer Protocol) for sending emails </w:t>
      </w:r>
    </w:p>
    <w:p w14:paraId="43E96E2C" w14:textId="77777777" w:rsidR="00DA1A70" w:rsidRPr="00DA1A70" w:rsidRDefault="00DA1A70" w:rsidP="00DA1A70">
      <w:pPr>
        <w:rPr>
          <w:lang w:val="en-IN"/>
        </w:rPr>
      </w:pPr>
      <w:r w:rsidRPr="00DA1A70">
        <w:rPr>
          <w:lang w:val="en-IN"/>
        </w:rPr>
        <w:t>For example:</w:t>
      </w:r>
    </w:p>
    <w:p w14:paraId="6D346559" w14:textId="636300DF" w:rsidR="00DA1A70" w:rsidRPr="00DA1A70" w:rsidRDefault="00DA1A70" w:rsidP="008E5D47">
      <w:pPr>
        <w:ind w:left="360"/>
        <w:rPr>
          <w:lang w:val="en-IN"/>
        </w:rPr>
      </w:pPr>
      <w:r w:rsidRPr="00DA1A70">
        <w:rPr>
          <w:lang w:val="en-IN"/>
        </w:rPr>
        <w:t>User types:</w:t>
      </w:r>
      <w:r w:rsidR="008D4995">
        <w:rPr>
          <w:lang w:val="en-IN"/>
        </w:rPr>
        <w:t xml:space="preserve"> </w:t>
      </w:r>
      <w:r w:rsidRPr="00DA1A70">
        <w:rPr>
          <w:lang w:val="en-IN"/>
        </w:rPr>
        <w:t>H</w:t>
      </w:r>
      <w:r w:rsidR="008D4995">
        <w:rPr>
          <w:lang w:val="en-IN"/>
        </w:rPr>
        <w:t>i</w:t>
      </w:r>
    </w:p>
    <w:p w14:paraId="22FA323A" w14:textId="3780B61C" w:rsidR="00DA1A70" w:rsidRPr="00DA1A70" w:rsidRDefault="00DA1A70" w:rsidP="00DA1A70">
      <w:pPr>
        <w:rPr>
          <w:lang w:val="en-IN"/>
        </w:rPr>
      </w:pPr>
      <w:r w:rsidRPr="00DA1A70">
        <w:rPr>
          <w:lang w:val="en-IN"/>
        </w:rPr>
        <w:t>The application layer passes this message to the next layer.</w:t>
      </w:r>
    </w:p>
    <w:p w14:paraId="7365A3E6" w14:textId="77777777" w:rsidR="00DA1A70" w:rsidRPr="00DA1A70" w:rsidRDefault="00DA1A70" w:rsidP="00DA1A70">
      <w:pPr>
        <w:rPr>
          <w:b/>
          <w:bCs/>
          <w:lang w:val="en-IN"/>
        </w:rPr>
      </w:pPr>
      <w:r w:rsidRPr="00DA1A70">
        <w:rPr>
          <w:b/>
          <w:bCs/>
          <w:lang w:val="en-IN"/>
        </w:rPr>
        <w:t>2. Presentation Layer</w:t>
      </w:r>
    </w:p>
    <w:p w14:paraId="1D4D9DAD" w14:textId="77777777" w:rsidR="00DA1A70" w:rsidRPr="00DA1A70" w:rsidRDefault="00DA1A70" w:rsidP="00DA1A70">
      <w:pPr>
        <w:rPr>
          <w:lang w:val="en-IN"/>
        </w:rPr>
      </w:pPr>
      <w:r w:rsidRPr="00DA1A70">
        <w:rPr>
          <w:lang w:val="en-IN"/>
        </w:rPr>
        <w:t>The presentation layer handles:</w:t>
      </w:r>
    </w:p>
    <w:p w14:paraId="45A6B7B6" w14:textId="77777777" w:rsidR="00DA1A70" w:rsidRPr="00DA1A70" w:rsidRDefault="00DA1A70" w:rsidP="008E5D47">
      <w:pPr>
        <w:rPr>
          <w:lang w:val="en-IN"/>
        </w:rPr>
      </w:pPr>
      <w:r w:rsidRPr="00DA1A70">
        <w:rPr>
          <w:lang w:val="en-IN"/>
        </w:rPr>
        <w:t xml:space="preserve">Translation </w:t>
      </w:r>
    </w:p>
    <w:p w14:paraId="27E28DFF" w14:textId="77777777" w:rsidR="00DA1A70" w:rsidRPr="00DA1A70" w:rsidRDefault="00DA1A70" w:rsidP="008E5D47">
      <w:pPr>
        <w:rPr>
          <w:lang w:val="en-IN"/>
        </w:rPr>
      </w:pPr>
      <w:r w:rsidRPr="00DA1A70">
        <w:rPr>
          <w:lang w:val="en-IN"/>
        </w:rPr>
        <w:t xml:space="preserve">Compression </w:t>
      </w:r>
    </w:p>
    <w:p w14:paraId="396E310D" w14:textId="77777777" w:rsidR="00DA1A70" w:rsidRPr="00DA1A70" w:rsidRDefault="00DA1A70" w:rsidP="008E5D47">
      <w:pPr>
        <w:rPr>
          <w:lang w:val="en-IN"/>
        </w:rPr>
      </w:pPr>
      <w:r w:rsidRPr="00DA1A70">
        <w:rPr>
          <w:lang w:val="en-IN"/>
        </w:rPr>
        <w:t xml:space="preserve">Encryption </w:t>
      </w:r>
    </w:p>
    <w:p w14:paraId="535C8927" w14:textId="77777777" w:rsidR="00DA1A70" w:rsidRPr="00DA1A70" w:rsidRDefault="00DA1A70" w:rsidP="00DA1A70">
      <w:pPr>
        <w:rPr>
          <w:b/>
          <w:bCs/>
          <w:lang w:val="en-IN"/>
        </w:rPr>
      </w:pPr>
      <w:r w:rsidRPr="00DA1A70">
        <w:rPr>
          <w:b/>
          <w:bCs/>
          <w:lang w:val="en-IN"/>
        </w:rPr>
        <w:t>Translation</w:t>
      </w:r>
    </w:p>
    <w:p w14:paraId="2006774F" w14:textId="77777777" w:rsidR="00DA1A70" w:rsidRPr="00DA1A70" w:rsidRDefault="00DA1A70" w:rsidP="00DA1A70">
      <w:pPr>
        <w:rPr>
          <w:lang w:val="en-IN"/>
        </w:rPr>
      </w:pPr>
      <w:r w:rsidRPr="00DA1A70">
        <w:rPr>
          <w:lang w:val="en-IN"/>
        </w:rPr>
        <w:t>The text message is converted into binary form that the computer understands.</w:t>
      </w:r>
    </w:p>
    <w:p w14:paraId="4E5C1F02" w14:textId="7D304C76" w:rsidR="00DA1A70" w:rsidRPr="00DA1A70" w:rsidRDefault="00DA1A70" w:rsidP="008D4995">
      <w:pPr>
        <w:rPr>
          <w:lang w:val="en-IN"/>
        </w:rPr>
      </w:pPr>
      <w:r w:rsidRPr="00DA1A70">
        <w:rPr>
          <w:lang w:val="en-IN"/>
        </w:rPr>
        <w:t>Example:</w:t>
      </w:r>
      <w:r w:rsidR="009E1F3F">
        <w:rPr>
          <w:lang w:val="en-IN"/>
        </w:rPr>
        <w:t xml:space="preserve"> </w:t>
      </w:r>
      <w:r w:rsidRPr="00DA1A70">
        <w:rPr>
          <w:lang w:val="en-IN"/>
        </w:rPr>
        <w:t>Hi</w:t>
      </w:r>
      <w:r w:rsidR="008D4995">
        <w:rPr>
          <w:lang w:val="en-IN"/>
        </w:rPr>
        <w:t xml:space="preserve"> to </w:t>
      </w:r>
      <w:r w:rsidRPr="00DA1A70">
        <w:rPr>
          <w:lang w:val="en-IN"/>
        </w:rPr>
        <w:t xml:space="preserve">Binary format </w:t>
      </w:r>
    </w:p>
    <w:p w14:paraId="3F1E5F73" w14:textId="77777777" w:rsidR="00DA1A70" w:rsidRPr="00DA1A70" w:rsidRDefault="00DA1A70" w:rsidP="00DA1A70">
      <w:pPr>
        <w:rPr>
          <w:b/>
          <w:bCs/>
          <w:lang w:val="en-IN"/>
        </w:rPr>
      </w:pPr>
      <w:r w:rsidRPr="00DA1A70">
        <w:rPr>
          <w:b/>
          <w:bCs/>
          <w:lang w:val="en-IN"/>
        </w:rPr>
        <w:t>Compression</w:t>
      </w:r>
    </w:p>
    <w:p w14:paraId="0B40A2CF" w14:textId="77777777" w:rsidR="00DA1A70" w:rsidRPr="00DA1A70" w:rsidRDefault="00DA1A70" w:rsidP="00DA1A70">
      <w:pPr>
        <w:rPr>
          <w:lang w:val="en-IN"/>
        </w:rPr>
      </w:pPr>
      <w:r w:rsidRPr="00DA1A70">
        <w:rPr>
          <w:lang w:val="en-IN"/>
        </w:rPr>
        <w:t>The binary data is compressed to reduce the size of the data.</w:t>
      </w:r>
    </w:p>
    <w:p w14:paraId="49B2A57B" w14:textId="77777777" w:rsidR="00DA1A70" w:rsidRPr="00DA1A70" w:rsidRDefault="00DA1A70" w:rsidP="00DA1A70">
      <w:pPr>
        <w:rPr>
          <w:lang w:val="en-IN"/>
        </w:rPr>
      </w:pPr>
      <w:r w:rsidRPr="00DA1A70">
        <w:rPr>
          <w:lang w:val="en-IN"/>
        </w:rPr>
        <w:t>Example:</w:t>
      </w:r>
    </w:p>
    <w:p w14:paraId="6583480F" w14:textId="69C9C0F7" w:rsidR="00DA1A70" w:rsidRPr="00DA1A70" w:rsidRDefault="00DA1A70" w:rsidP="008E5D47">
      <w:pPr>
        <w:rPr>
          <w:lang w:val="en-IN"/>
        </w:rPr>
      </w:pPr>
      <w:r w:rsidRPr="00DA1A70">
        <w:rPr>
          <w:lang w:val="en-IN"/>
        </w:rPr>
        <w:t>10 MB file</w:t>
      </w:r>
      <w:r w:rsidR="009E1F3F">
        <w:rPr>
          <w:lang w:val="en-IN"/>
        </w:rPr>
        <w:t xml:space="preserve"> to</w:t>
      </w:r>
      <w:r w:rsidRPr="00DA1A70">
        <w:rPr>
          <w:lang w:val="en-IN"/>
        </w:rPr>
        <w:t xml:space="preserve"> compressed to 5 MB </w:t>
      </w:r>
    </w:p>
    <w:p w14:paraId="20EFBBCD" w14:textId="77777777" w:rsidR="00DA1A70" w:rsidRPr="00DA1A70" w:rsidRDefault="00DA1A70" w:rsidP="00DA1A70">
      <w:pPr>
        <w:rPr>
          <w:b/>
          <w:bCs/>
          <w:lang w:val="en-IN"/>
        </w:rPr>
      </w:pPr>
      <w:r w:rsidRPr="00DA1A70">
        <w:rPr>
          <w:b/>
          <w:bCs/>
          <w:lang w:val="en-IN"/>
        </w:rPr>
        <w:lastRenderedPageBreak/>
        <w:t>Encryption</w:t>
      </w:r>
    </w:p>
    <w:p w14:paraId="28047480" w14:textId="77777777" w:rsidR="00DA1A70" w:rsidRPr="00DA1A70" w:rsidRDefault="00DA1A70" w:rsidP="00DA1A70">
      <w:pPr>
        <w:rPr>
          <w:lang w:val="en-IN"/>
        </w:rPr>
      </w:pPr>
      <w:r w:rsidRPr="00DA1A70">
        <w:rPr>
          <w:lang w:val="en-IN"/>
        </w:rPr>
        <w:t>Before transmission, Gmail encrypts the data for security.</w:t>
      </w:r>
    </w:p>
    <w:p w14:paraId="10929AF1" w14:textId="782EE08C" w:rsidR="00DA1A70" w:rsidRPr="00DA1A70" w:rsidRDefault="00DA1A70" w:rsidP="00DA1A70">
      <w:pPr>
        <w:rPr>
          <w:lang w:val="en-IN"/>
        </w:rPr>
      </w:pPr>
      <w:r w:rsidRPr="00DA1A70">
        <w:rPr>
          <w:lang w:val="en-IN"/>
        </w:rPr>
        <w:t>The encrypted data is then passed to the session layer.</w:t>
      </w:r>
    </w:p>
    <w:p w14:paraId="634EB889" w14:textId="77777777" w:rsidR="00DA1A70" w:rsidRPr="00DA1A70" w:rsidRDefault="00DA1A70" w:rsidP="00DA1A70">
      <w:pPr>
        <w:rPr>
          <w:b/>
          <w:bCs/>
          <w:lang w:val="en-IN"/>
        </w:rPr>
      </w:pPr>
      <w:r w:rsidRPr="00DA1A70">
        <w:rPr>
          <w:b/>
          <w:bCs/>
          <w:lang w:val="en-IN"/>
        </w:rPr>
        <w:t>3. Session Layer</w:t>
      </w:r>
    </w:p>
    <w:p w14:paraId="5E0A52D2" w14:textId="61A588FA" w:rsidR="00DA1A70" w:rsidRPr="00DA1A70" w:rsidRDefault="00AC18A0" w:rsidP="00DA1A70">
      <w:pPr>
        <w:rPr>
          <w:lang w:val="en-IN"/>
        </w:rPr>
      </w:pPr>
      <w:r>
        <w:rPr>
          <w:noProof/>
        </w:rPr>
        <w:drawing>
          <wp:anchor distT="0" distB="0" distL="114300" distR="114300" simplePos="0" relativeHeight="251679744" behindDoc="0" locked="0" layoutInCell="1" allowOverlap="1" wp14:anchorId="6BF64EAB" wp14:editId="640ECC23">
            <wp:simplePos x="0" y="0"/>
            <wp:positionH relativeFrom="margin">
              <wp:posOffset>2874169</wp:posOffset>
            </wp:positionH>
            <wp:positionV relativeFrom="margin">
              <wp:posOffset>1657668</wp:posOffset>
            </wp:positionV>
            <wp:extent cx="1697355" cy="2111375"/>
            <wp:effectExtent l="0" t="0" r="0" b="3175"/>
            <wp:wrapSquare wrapText="bothSides"/>
            <wp:docPr id="1730609946" name="Picture 3" descr="Office 365 Outlook: Re-prompted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ffice 365 Outlook: Re-prompted for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7355" cy="211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1A70" w:rsidRPr="00DA1A70">
        <w:rPr>
          <w:lang w:val="en-IN"/>
        </w:rPr>
        <w:t>The session layer establishes and manages communication between the sender and the Gmail server.</w:t>
      </w:r>
    </w:p>
    <w:p w14:paraId="4D182BCA" w14:textId="5D574BB0" w:rsidR="00DA1A70" w:rsidRPr="00DA1A70" w:rsidRDefault="00DA1A70" w:rsidP="00DA1A70">
      <w:pPr>
        <w:rPr>
          <w:b/>
          <w:bCs/>
          <w:lang w:val="en-IN"/>
        </w:rPr>
      </w:pPr>
      <w:r w:rsidRPr="00DA1A70">
        <w:rPr>
          <w:b/>
          <w:bCs/>
          <w:lang w:val="en-IN"/>
        </w:rPr>
        <w:t>Authentication</w:t>
      </w:r>
    </w:p>
    <w:p w14:paraId="3354B4A2" w14:textId="228CBF4D" w:rsidR="00DA1A70" w:rsidRPr="00DA1A70" w:rsidRDefault="00DA1A70" w:rsidP="00DA1A70">
      <w:pPr>
        <w:rPr>
          <w:lang w:val="en-IN"/>
        </w:rPr>
      </w:pPr>
      <w:r w:rsidRPr="00DA1A70">
        <w:rPr>
          <w:lang w:val="en-IN"/>
        </w:rPr>
        <w:t>The Gmail server checks:</w:t>
      </w:r>
      <w:r w:rsidR="006651E9" w:rsidRPr="006651E9">
        <w:t xml:space="preserve"> </w:t>
      </w:r>
    </w:p>
    <w:p w14:paraId="53A272EF" w14:textId="2856D4DD" w:rsidR="00DA1A70" w:rsidRPr="00DA1A70" w:rsidRDefault="00DA1A70" w:rsidP="008E5D47">
      <w:pPr>
        <w:rPr>
          <w:lang w:val="en-IN"/>
        </w:rPr>
      </w:pPr>
      <w:r w:rsidRPr="00DA1A70">
        <w:rPr>
          <w:lang w:val="en-IN"/>
        </w:rPr>
        <w:t xml:space="preserve">Username </w:t>
      </w:r>
    </w:p>
    <w:p w14:paraId="1A200AA0" w14:textId="54516F7B" w:rsidR="00DA1A70" w:rsidRPr="00DA1A70" w:rsidRDefault="00DA1A70" w:rsidP="008E5D47">
      <w:pPr>
        <w:rPr>
          <w:lang w:val="en-IN"/>
        </w:rPr>
      </w:pPr>
      <w:r w:rsidRPr="00DA1A70">
        <w:rPr>
          <w:lang w:val="en-IN"/>
        </w:rPr>
        <w:t xml:space="preserve">Password </w:t>
      </w:r>
    </w:p>
    <w:p w14:paraId="5A4460C2" w14:textId="38228762" w:rsidR="00DA1A70" w:rsidRPr="00DA1A70" w:rsidRDefault="00DA1A70" w:rsidP="00DA1A70">
      <w:pPr>
        <w:rPr>
          <w:lang w:val="en-IN"/>
        </w:rPr>
      </w:pPr>
      <w:r w:rsidRPr="00DA1A70">
        <w:rPr>
          <w:lang w:val="en-IN"/>
        </w:rPr>
        <w:t>If correct, a session is created between:</w:t>
      </w:r>
    </w:p>
    <w:p w14:paraId="0C40DB01" w14:textId="504C2863" w:rsidR="00DA1A70" w:rsidRPr="00DA1A70" w:rsidRDefault="00DA1A70" w:rsidP="008E5D47">
      <w:pPr>
        <w:rPr>
          <w:lang w:val="en-IN"/>
        </w:rPr>
      </w:pPr>
      <w:r w:rsidRPr="00DA1A70">
        <w:rPr>
          <w:lang w:val="en-IN"/>
        </w:rPr>
        <w:t xml:space="preserve">Client (user device) </w:t>
      </w:r>
    </w:p>
    <w:p w14:paraId="2F1E77C0" w14:textId="2EC706E0" w:rsidR="00DA1A70" w:rsidRPr="00DA1A70" w:rsidRDefault="00DA1A70" w:rsidP="008E5D47">
      <w:pPr>
        <w:rPr>
          <w:lang w:val="en-IN"/>
        </w:rPr>
      </w:pPr>
      <w:r w:rsidRPr="00DA1A70">
        <w:rPr>
          <w:lang w:val="en-IN"/>
        </w:rPr>
        <w:t xml:space="preserve">Gmail server </w:t>
      </w:r>
    </w:p>
    <w:p w14:paraId="3EE4D80B" w14:textId="5808C429" w:rsidR="00DA1A70" w:rsidRPr="00DA1A70" w:rsidRDefault="00DA1A70" w:rsidP="00DA1A70">
      <w:pPr>
        <w:rPr>
          <w:b/>
          <w:bCs/>
          <w:lang w:val="en-IN"/>
        </w:rPr>
      </w:pPr>
      <w:r w:rsidRPr="00DA1A70">
        <w:rPr>
          <w:b/>
          <w:bCs/>
          <w:lang w:val="en-IN"/>
        </w:rPr>
        <w:t>Authorization</w:t>
      </w:r>
    </w:p>
    <w:p w14:paraId="6C40E8EC" w14:textId="1BF358E2" w:rsidR="00DA1A70" w:rsidRPr="00DA1A70" w:rsidRDefault="00DA1A70" w:rsidP="00DA1A70">
      <w:pPr>
        <w:rPr>
          <w:lang w:val="en-IN"/>
        </w:rPr>
      </w:pPr>
      <w:r w:rsidRPr="00DA1A70">
        <w:rPr>
          <w:lang w:val="en-IN"/>
        </w:rPr>
        <w:t>The server checks whether the user has permission to access the Gmail account.</w:t>
      </w:r>
    </w:p>
    <w:p w14:paraId="11349827" w14:textId="77777777" w:rsidR="00DA1A70" w:rsidRPr="00DA1A70" w:rsidRDefault="00DA1A70" w:rsidP="00DA1A70">
      <w:pPr>
        <w:rPr>
          <w:b/>
          <w:bCs/>
          <w:lang w:val="en-IN"/>
        </w:rPr>
      </w:pPr>
      <w:r w:rsidRPr="00DA1A70">
        <w:rPr>
          <w:b/>
          <w:bCs/>
          <w:lang w:val="en-IN"/>
        </w:rPr>
        <w:t>Session Management</w:t>
      </w:r>
    </w:p>
    <w:p w14:paraId="29BDD1BB" w14:textId="77777777" w:rsidR="00DA1A70" w:rsidRPr="00DA1A70" w:rsidRDefault="00DA1A70" w:rsidP="00DA1A70">
      <w:pPr>
        <w:rPr>
          <w:lang w:val="en-IN"/>
        </w:rPr>
      </w:pPr>
      <w:r w:rsidRPr="00DA1A70">
        <w:rPr>
          <w:lang w:val="en-IN"/>
        </w:rPr>
        <w:t>The session layer keeps track of:</w:t>
      </w:r>
    </w:p>
    <w:p w14:paraId="7223CA4C" w14:textId="77777777" w:rsidR="00DA1A70" w:rsidRPr="00DA1A70" w:rsidRDefault="00DA1A70" w:rsidP="008E5D47">
      <w:pPr>
        <w:rPr>
          <w:lang w:val="en-IN"/>
        </w:rPr>
      </w:pPr>
      <w:r w:rsidRPr="00DA1A70">
        <w:rPr>
          <w:lang w:val="en-IN"/>
        </w:rPr>
        <w:t xml:space="preserve">Sent mails </w:t>
      </w:r>
    </w:p>
    <w:p w14:paraId="6214BDDE" w14:textId="77777777" w:rsidR="00DA1A70" w:rsidRPr="00DA1A70" w:rsidRDefault="00DA1A70" w:rsidP="008E5D47">
      <w:pPr>
        <w:rPr>
          <w:lang w:val="en-IN"/>
        </w:rPr>
      </w:pPr>
      <w:r w:rsidRPr="00DA1A70">
        <w:rPr>
          <w:lang w:val="en-IN"/>
        </w:rPr>
        <w:t xml:space="preserve">Downloaded attachments </w:t>
      </w:r>
    </w:p>
    <w:p w14:paraId="50C4DC04" w14:textId="77777777" w:rsidR="00DA1A70" w:rsidRPr="00DA1A70" w:rsidRDefault="00DA1A70" w:rsidP="008E5D47">
      <w:pPr>
        <w:rPr>
          <w:lang w:val="en-IN"/>
        </w:rPr>
      </w:pPr>
      <w:r w:rsidRPr="00DA1A70">
        <w:rPr>
          <w:lang w:val="en-IN"/>
        </w:rPr>
        <w:t xml:space="preserve">Active communication </w:t>
      </w:r>
    </w:p>
    <w:p w14:paraId="2B3974A6" w14:textId="77777777" w:rsidR="00DA1A70" w:rsidRPr="00DA1A70" w:rsidRDefault="00DA1A70" w:rsidP="00DA1A70">
      <w:pPr>
        <w:rPr>
          <w:lang w:val="en-IN"/>
        </w:rPr>
      </w:pPr>
      <w:r w:rsidRPr="00DA1A70">
        <w:rPr>
          <w:lang w:val="en-IN"/>
        </w:rPr>
        <w:t>APIs such as NetBIOS help applications communicate.</w:t>
      </w:r>
    </w:p>
    <w:p w14:paraId="7593A099" w14:textId="1A405E1B" w:rsidR="00DA1A70" w:rsidRPr="00DA1A70" w:rsidRDefault="00DA1A70" w:rsidP="00DA1A70">
      <w:pPr>
        <w:rPr>
          <w:lang w:val="en-IN"/>
        </w:rPr>
      </w:pPr>
      <w:r w:rsidRPr="00DA1A70">
        <w:rPr>
          <w:lang w:val="en-IN"/>
        </w:rPr>
        <w:t>After the session is established, data moves to the transport layer.</w:t>
      </w:r>
    </w:p>
    <w:p w14:paraId="3B84F9DB" w14:textId="77777777" w:rsidR="00DA1A70" w:rsidRPr="00DA1A70" w:rsidRDefault="00DA1A70" w:rsidP="00DA1A70">
      <w:pPr>
        <w:rPr>
          <w:b/>
          <w:bCs/>
          <w:lang w:val="en-IN"/>
        </w:rPr>
      </w:pPr>
      <w:r w:rsidRPr="00DA1A70">
        <w:rPr>
          <w:b/>
          <w:bCs/>
          <w:lang w:val="en-IN"/>
        </w:rPr>
        <w:t>4. Transport Layer</w:t>
      </w:r>
    </w:p>
    <w:p w14:paraId="77720C2A" w14:textId="77777777" w:rsidR="00DA1A70" w:rsidRPr="00DA1A70" w:rsidRDefault="00DA1A70" w:rsidP="00DA1A70">
      <w:pPr>
        <w:rPr>
          <w:lang w:val="en-IN"/>
        </w:rPr>
      </w:pPr>
      <w:r w:rsidRPr="00DA1A70">
        <w:rPr>
          <w:lang w:val="en-IN"/>
        </w:rPr>
        <w:t>The transport layer ensures reliable communication.</w:t>
      </w:r>
    </w:p>
    <w:p w14:paraId="3F8EB496" w14:textId="77777777" w:rsidR="00DA1A70" w:rsidRPr="00DA1A70" w:rsidRDefault="00DA1A70" w:rsidP="00DA1A70">
      <w:pPr>
        <w:rPr>
          <w:b/>
          <w:bCs/>
          <w:lang w:val="en-IN"/>
        </w:rPr>
      </w:pPr>
      <w:r w:rsidRPr="00DA1A70">
        <w:rPr>
          <w:b/>
          <w:bCs/>
          <w:lang w:val="en-IN"/>
        </w:rPr>
        <w:t>Segmentation</w:t>
      </w:r>
    </w:p>
    <w:p w14:paraId="60B2B8B4" w14:textId="77777777" w:rsidR="00DA1A70" w:rsidRPr="00DA1A70" w:rsidRDefault="00DA1A70" w:rsidP="00DA1A70">
      <w:pPr>
        <w:rPr>
          <w:lang w:val="en-IN"/>
        </w:rPr>
      </w:pPr>
      <w:r w:rsidRPr="00DA1A70">
        <w:rPr>
          <w:lang w:val="en-IN"/>
        </w:rPr>
        <w:t>The email data is divided into small units called packets.</w:t>
      </w:r>
    </w:p>
    <w:p w14:paraId="4364C5E7" w14:textId="35200092" w:rsidR="00DA1A70" w:rsidRPr="00DA1A70" w:rsidRDefault="008E5D47" w:rsidP="00DA1A70">
      <w:pPr>
        <w:rPr>
          <w:lang w:val="en-IN"/>
        </w:rPr>
      </w:pPr>
      <w:r>
        <w:rPr>
          <w:lang w:val="en-IN"/>
        </w:rPr>
        <w:lastRenderedPageBreak/>
        <w:t xml:space="preserve">For </w:t>
      </w:r>
      <w:r w:rsidR="00DA1A70" w:rsidRPr="00DA1A70">
        <w:rPr>
          <w:lang w:val="en-IN"/>
        </w:rPr>
        <w:t>Example:</w:t>
      </w:r>
    </w:p>
    <w:p w14:paraId="0C091A12" w14:textId="77777777" w:rsidR="00DA1A70" w:rsidRPr="00DA1A70" w:rsidRDefault="00DA1A70" w:rsidP="008E5D47">
      <w:pPr>
        <w:rPr>
          <w:lang w:val="en-IN"/>
        </w:rPr>
      </w:pPr>
      <w:r w:rsidRPr="00DA1A70">
        <w:rPr>
          <w:lang w:val="en-IN"/>
        </w:rPr>
        <w:t xml:space="preserve">Packet 1 </w:t>
      </w:r>
    </w:p>
    <w:p w14:paraId="5439CE46" w14:textId="77777777" w:rsidR="00DA1A70" w:rsidRPr="00DA1A70" w:rsidRDefault="00DA1A70" w:rsidP="008E5D47">
      <w:pPr>
        <w:rPr>
          <w:lang w:val="en-IN"/>
        </w:rPr>
      </w:pPr>
      <w:r w:rsidRPr="00DA1A70">
        <w:rPr>
          <w:lang w:val="en-IN"/>
        </w:rPr>
        <w:t xml:space="preserve">Packet 2 </w:t>
      </w:r>
    </w:p>
    <w:p w14:paraId="6E5EA037" w14:textId="42179584" w:rsidR="008D4995" w:rsidRPr="00D2709C" w:rsidRDefault="00DA1A70" w:rsidP="008E5D47">
      <w:pPr>
        <w:rPr>
          <w:lang w:val="en-IN"/>
        </w:rPr>
      </w:pPr>
      <w:r w:rsidRPr="00DA1A70">
        <w:rPr>
          <w:lang w:val="en-IN"/>
        </w:rPr>
        <w:t xml:space="preserve">Packet 3 </w:t>
      </w:r>
    </w:p>
    <w:p w14:paraId="6AF4563A" w14:textId="186178A9" w:rsidR="00DA1A70" w:rsidRPr="00DA1A70" w:rsidRDefault="00DA1A70" w:rsidP="00DA1A70">
      <w:pPr>
        <w:rPr>
          <w:lang w:val="en-IN"/>
        </w:rPr>
      </w:pPr>
      <w:r w:rsidRPr="00DA1A70">
        <w:rPr>
          <w:lang w:val="en-IN"/>
        </w:rPr>
        <w:t>Each packet contains:</w:t>
      </w:r>
    </w:p>
    <w:p w14:paraId="3A9CD952" w14:textId="77777777" w:rsidR="00DA1A70" w:rsidRPr="00DA1A70" w:rsidRDefault="00DA1A70" w:rsidP="008E5D47">
      <w:pPr>
        <w:rPr>
          <w:lang w:val="en-IN"/>
        </w:rPr>
      </w:pPr>
      <w:r w:rsidRPr="00DA1A70">
        <w:rPr>
          <w:lang w:val="en-IN"/>
        </w:rPr>
        <w:t xml:space="preserve">Source port number </w:t>
      </w:r>
    </w:p>
    <w:p w14:paraId="2E49E825" w14:textId="77777777" w:rsidR="00DA1A70" w:rsidRPr="00DA1A70" w:rsidRDefault="00DA1A70" w:rsidP="008E5D47">
      <w:pPr>
        <w:rPr>
          <w:lang w:val="en-IN"/>
        </w:rPr>
      </w:pPr>
      <w:r w:rsidRPr="00DA1A70">
        <w:rPr>
          <w:lang w:val="en-IN"/>
        </w:rPr>
        <w:t xml:space="preserve">Destination port number </w:t>
      </w:r>
    </w:p>
    <w:p w14:paraId="645BA69C" w14:textId="77777777" w:rsidR="00DA1A70" w:rsidRPr="00DA1A70" w:rsidRDefault="00DA1A70" w:rsidP="008E5D47">
      <w:pPr>
        <w:rPr>
          <w:lang w:val="en-IN"/>
        </w:rPr>
      </w:pPr>
      <w:r w:rsidRPr="00DA1A70">
        <w:rPr>
          <w:lang w:val="en-IN"/>
        </w:rPr>
        <w:t xml:space="preserve">Sequence number </w:t>
      </w:r>
    </w:p>
    <w:p w14:paraId="2B13A057" w14:textId="77777777" w:rsidR="00DA1A70" w:rsidRPr="00DA1A70" w:rsidRDefault="00DA1A70" w:rsidP="00DA1A70">
      <w:pPr>
        <w:rPr>
          <w:b/>
          <w:bCs/>
          <w:lang w:val="en-IN"/>
        </w:rPr>
      </w:pPr>
      <w:r w:rsidRPr="00DA1A70">
        <w:rPr>
          <w:b/>
          <w:bCs/>
          <w:lang w:val="en-IN"/>
        </w:rPr>
        <w:t>Port Number</w:t>
      </w:r>
    </w:p>
    <w:p w14:paraId="2AFAF223" w14:textId="77777777" w:rsidR="00DA1A70" w:rsidRPr="00DA1A70" w:rsidRDefault="00DA1A70" w:rsidP="00DA1A70">
      <w:pPr>
        <w:rPr>
          <w:lang w:val="en-IN"/>
        </w:rPr>
      </w:pPr>
      <w:r w:rsidRPr="00DA1A70">
        <w:rPr>
          <w:lang w:val="en-IN"/>
        </w:rPr>
        <w:t>Helps deliver packets to the correct application.</w:t>
      </w:r>
    </w:p>
    <w:p w14:paraId="7827FBF5" w14:textId="25ADCD53" w:rsidR="00DA1A70" w:rsidRPr="00DA1A70" w:rsidRDefault="008E5D47" w:rsidP="00DA1A70">
      <w:pPr>
        <w:rPr>
          <w:lang w:val="en-IN"/>
        </w:rPr>
      </w:pPr>
      <w:r>
        <w:rPr>
          <w:lang w:val="en-IN"/>
        </w:rPr>
        <w:t xml:space="preserve">For </w:t>
      </w:r>
      <w:r w:rsidR="00DA1A70" w:rsidRPr="00DA1A70">
        <w:rPr>
          <w:lang w:val="en-IN"/>
        </w:rPr>
        <w:t>Example:</w:t>
      </w:r>
    </w:p>
    <w:p w14:paraId="30F9DEA4" w14:textId="77777777" w:rsidR="00DA1A70" w:rsidRPr="00DA1A70" w:rsidRDefault="00DA1A70" w:rsidP="008E5D47">
      <w:pPr>
        <w:rPr>
          <w:lang w:val="en-IN"/>
        </w:rPr>
      </w:pPr>
      <w:r w:rsidRPr="00DA1A70">
        <w:rPr>
          <w:lang w:val="en-IN"/>
        </w:rPr>
        <w:t xml:space="preserve">Gmail application port </w:t>
      </w:r>
    </w:p>
    <w:p w14:paraId="7CDEFE22" w14:textId="77777777" w:rsidR="00DA1A70" w:rsidRPr="00DA1A70" w:rsidRDefault="00DA1A70" w:rsidP="00DA1A70">
      <w:pPr>
        <w:rPr>
          <w:b/>
          <w:bCs/>
          <w:lang w:val="en-IN"/>
        </w:rPr>
      </w:pPr>
      <w:r w:rsidRPr="00DA1A70">
        <w:rPr>
          <w:b/>
          <w:bCs/>
          <w:lang w:val="en-IN"/>
        </w:rPr>
        <w:t>Sequence Number</w:t>
      </w:r>
    </w:p>
    <w:p w14:paraId="11C86646" w14:textId="77777777" w:rsidR="00DA1A70" w:rsidRPr="00DA1A70" w:rsidRDefault="00DA1A70" w:rsidP="00DA1A70">
      <w:pPr>
        <w:rPr>
          <w:lang w:val="en-IN"/>
        </w:rPr>
      </w:pPr>
      <w:r w:rsidRPr="00DA1A70">
        <w:rPr>
          <w:lang w:val="en-IN"/>
        </w:rPr>
        <w:t>Helps rearrange packets in correct order at the receiver side.</w:t>
      </w:r>
    </w:p>
    <w:p w14:paraId="50085216" w14:textId="77777777" w:rsidR="00DA1A70" w:rsidRPr="00DA1A70" w:rsidRDefault="00DA1A70" w:rsidP="00DA1A70">
      <w:pPr>
        <w:rPr>
          <w:b/>
          <w:bCs/>
          <w:lang w:val="en-IN"/>
        </w:rPr>
      </w:pPr>
      <w:r w:rsidRPr="00DA1A70">
        <w:rPr>
          <w:b/>
          <w:bCs/>
          <w:lang w:val="en-IN"/>
        </w:rPr>
        <w:t>Flow Control</w:t>
      </w:r>
    </w:p>
    <w:p w14:paraId="6A41FAD8" w14:textId="77777777" w:rsidR="00DA1A70" w:rsidRPr="00DA1A70" w:rsidRDefault="00DA1A70" w:rsidP="00DA1A70">
      <w:pPr>
        <w:rPr>
          <w:lang w:val="en-IN"/>
        </w:rPr>
      </w:pPr>
      <w:r w:rsidRPr="00DA1A70">
        <w:rPr>
          <w:lang w:val="en-IN"/>
        </w:rPr>
        <w:t>Controls transmission speed.</w:t>
      </w:r>
    </w:p>
    <w:p w14:paraId="00411D0B" w14:textId="12AFF688" w:rsidR="00DA1A70" w:rsidRPr="00DA1A70" w:rsidRDefault="008E5D47" w:rsidP="00DA1A70">
      <w:pPr>
        <w:rPr>
          <w:lang w:val="en-IN"/>
        </w:rPr>
      </w:pPr>
      <w:r>
        <w:rPr>
          <w:lang w:val="en-IN"/>
        </w:rPr>
        <w:t xml:space="preserve">For </w:t>
      </w:r>
      <w:r w:rsidR="00DA1A70" w:rsidRPr="00DA1A70">
        <w:rPr>
          <w:lang w:val="en-IN"/>
        </w:rPr>
        <w:t>Example:</w:t>
      </w:r>
    </w:p>
    <w:p w14:paraId="5D03EA0A" w14:textId="77777777" w:rsidR="00DA1A70" w:rsidRPr="00DA1A70" w:rsidRDefault="00DA1A70" w:rsidP="008E5D47">
      <w:pPr>
        <w:rPr>
          <w:lang w:val="en-IN"/>
        </w:rPr>
      </w:pPr>
      <w:r w:rsidRPr="00DA1A70">
        <w:rPr>
          <w:lang w:val="en-IN"/>
        </w:rPr>
        <w:t xml:space="preserve">Gmail server sends data at 100 Mbps </w:t>
      </w:r>
    </w:p>
    <w:p w14:paraId="7A366091" w14:textId="3E4128DF" w:rsidR="00DA1A70" w:rsidRPr="00DA1A70" w:rsidRDefault="00DA1A70" w:rsidP="008E5D47">
      <w:pPr>
        <w:rPr>
          <w:lang w:val="en-IN"/>
        </w:rPr>
      </w:pPr>
      <w:r w:rsidRPr="00DA1A70">
        <w:rPr>
          <w:lang w:val="en-IN"/>
        </w:rPr>
        <w:t xml:space="preserve">Mobile can process only 10 Mbps </w:t>
      </w:r>
    </w:p>
    <w:p w14:paraId="552DBBC3" w14:textId="77777777" w:rsidR="00DA1A70" w:rsidRPr="00DA1A70" w:rsidRDefault="00DA1A70" w:rsidP="00DA1A70">
      <w:pPr>
        <w:rPr>
          <w:b/>
          <w:bCs/>
          <w:lang w:val="en-IN"/>
        </w:rPr>
      </w:pPr>
      <w:r w:rsidRPr="00DA1A70">
        <w:rPr>
          <w:b/>
          <w:bCs/>
          <w:lang w:val="en-IN"/>
        </w:rPr>
        <w:t>Error Control</w:t>
      </w:r>
    </w:p>
    <w:p w14:paraId="56890580" w14:textId="77777777" w:rsidR="00DA1A70" w:rsidRPr="00DA1A70" w:rsidRDefault="00DA1A70" w:rsidP="00DA1A70">
      <w:pPr>
        <w:rPr>
          <w:lang w:val="en-IN"/>
        </w:rPr>
      </w:pPr>
      <w:r w:rsidRPr="00DA1A70">
        <w:rPr>
          <w:lang w:val="en-IN"/>
        </w:rPr>
        <w:t>If packets are lost during transmission, they are retransmitted using:</w:t>
      </w:r>
    </w:p>
    <w:p w14:paraId="61A4DB49" w14:textId="77777777" w:rsidR="00DA1A70" w:rsidRPr="00DA1A70" w:rsidRDefault="00DA1A70" w:rsidP="008E5D47">
      <w:pPr>
        <w:rPr>
          <w:lang w:val="en-IN"/>
        </w:rPr>
      </w:pPr>
      <w:r w:rsidRPr="00DA1A70">
        <w:rPr>
          <w:lang w:val="en-IN"/>
        </w:rPr>
        <w:t xml:space="preserve">Automatic Repeat Request (ARQ) </w:t>
      </w:r>
    </w:p>
    <w:p w14:paraId="0C7D6CEB" w14:textId="77777777" w:rsidR="00DA1A70" w:rsidRPr="00DA1A70" w:rsidRDefault="00DA1A70" w:rsidP="00DA1A70">
      <w:pPr>
        <w:rPr>
          <w:lang w:val="en-IN"/>
        </w:rPr>
      </w:pPr>
      <w:r w:rsidRPr="00DA1A70">
        <w:rPr>
          <w:lang w:val="en-IN"/>
        </w:rPr>
        <w:t>Protocols used:</w:t>
      </w:r>
    </w:p>
    <w:p w14:paraId="42C82E57" w14:textId="77777777" w:rsidR="00DA1A70" w:rsidRPr="00DA1A70" w:rsidRDefault="00DA1A70" w:rsidP="008E5D47">
      <w:pPr>
        <w:rPr>
          <w:lang w:val="en-IN"/>
        </w:rPr>
      </w:pPr>
      <w:r w:rsidRPr="00DA1A70">
        <w:rPr>
          <w:lang w:val="en-IN"/>
        </w:rPr>
        <w:t xml:space="preserve">TCP (Transmission Control Protocol) </w:t>
      </w:r>
    </w:p>
    <w:p w14:paraId="14A69793" w14:textId="77777777" w:rsidR="00DA1A70" w:rsidRPr="00DA1A70" w:rsidRDefault="00DA1A70" w:rsidP="008E5D47">
      <w:pPr>
        <w:rPr>
          <w:lang w:val="en-IN"/>
        </w:rPr>
      </w:pPr>
      <w:r w:rsidRPr="00DA1A70">
        <w:rPr>
          <w:lang w:val="en-IN"/>
        </w:rPr>
        <w:t xml:space="preserve">UDP (User Datagram Protocol) </w:t>
      </w:r>
    </w:p>
    <w:p w14:paraId="56119F51" w14:textId="77777777" w:rsidR="00DA1A70" w:rsidRPr="00DA1A70" w:rsidRDefault="00DA1A70" w:rsidP="00DA1A70">
      <w:pPr>
        <w:rPr>
          <w:lang w:val="en-IN"/>
        </w:rPr>
      </w:pPr>
      <w:r w:rsidRPr="00DA1A70">
        <w:rPr>
          <w:lang w:val="en-IN"/>
        </w:rPr>
        <w:t>Gmail mainly uses TCP because emails require reliable delivery.</w:t>
      </w:r>
    </w:p>
    <w:p w14:paraId="1EBF1EB4" w14:textId="7B2F8320" w:rsidR="00DA1A70" w:rsidRPr="00DA1A70" w:rsidRDefault="00DA1A70" w:rsidP="00DA1A70">
      <w:pPr>
        <w:rPr>
          <w:lang w:val="en-IN"/>
        </w:rPr>
      </w:pPr>
      <w:r w:rsidRPr="00DA1A70">
        <w:rPr>
          <w:lang w:val="en-IN"/>
        </w:rPr>
        <w:lastRenderedPageBreak/>
        <w:t>Then the packets move to the network layer.</w:t>
      </w:r>
    </w:p>
    <w:p w14:paraId="25098F32" w14:textId="77777777" w:rsidR="00DA1A70" w:rsidRPr="00DA1A70" w:rsidRDefault="00DA1A70" w:rsidP="00DA1A70">
      <w:pPr>
        <w:rPr>
          <w:b/>
          <w:bCs/>
          <w:lang w:val="en-IN"/>
        </w:rPr>
      </w:pPr>
      <w:r w:rsidRPr="00DA1A70">
        <w:rPr>
          <w:b/>
          <w:bCs/>
          <w:lang w:val="en-IN"/>
        </w:rPr>
        <w:t>5. Network Layer</w:t>
      </w:r>
    </w:p>
    <w:p w14:paraId="7AC746A7" w14:textId="77777777" w:rsidR="00DA1A70" w:rsidRPr="00DA1A70" w:rsidRDefault="00DA1A70" w:rsidP="00DA1A70">
      <w:pPr>
        <w:rPr>
          <w:lang w:val="en-IN"/>
        </w:rPr>
      </w:pPr>
      <w:r w:rsidRPr="00DA1A70">
        <w:rPr>
          <w:lang w:val="en-IN"/>
        </w:rPr>
        <w:t>The network layer sends packets between different networks.</w:t>
      </w:r>
    </w:p>
    <w:p w14:paraId="3773F85C" w14:textId="77777777" w:rsidR="00DA1A70" w:rsidRPr="00DA1A70" w:rsidRDefault="00DA1A70" w:rsidP="00DA1A70">
      <w:pPr>
        <w:rPr>
          <w:b/>
          <w:bCs/>
          <w:lang w:val="en-IN"/>
        </w:rPr>
      </w:pPr>
      <w:r w:rsidRPr="00DA1A70">
        <w:rPr>
          <w:b/>
          <w:bCs/>
          <w:lang w:val="en-IN"/>
        </w:rPr>
        <w:t>Logical Addressing</w:t>
      </w:r>
    </w:p>
    <w:p w14:paraId="770BA262" w14:textId="77777777" w:rsidR="00DA1A70" w:rsidRPr="00DA1A70" w:rsidRDefault="00DA1A70" w:rsidP="00DA1A70">
      <w:pPr>
        <w:rPr>
          <w:lang w:val="en-IN"/>
        </w:rPr>
      </w:pPr>
      <w:r w:rsidRPr="00DA1A70">
        <w:rPr>
          <w:lang w:val="en-IN"/>
        </w:rPr>
        <w:t>Each device connected to the internet has a unique IP address.</w:t>
      </w:r>
    </w:p>
    <w:p w14:paraId="146175F3" w14:textId="74F933EC" w:rsidR="00DA1A70" w:rsidRPr="00DA1A70" w:rsidRDefault="002A5BDA" w:rsidP="00DA1A70">
      <w:pPr>
        <w:rPr>
          <w:lang w:val="en-IN"/>
        </w:rPr>
      </w:pPr>
      <w:r>
        <w:rPr>
          <w:lang w:val="en-IN"/>
        </w:rPr>
        <w:t xml:space="preserve">For </w:t>
      </w:r>
      <w:r w:rsidR="00DA1A70" w:rsidRPr="00DA1A70">
        <w:rPr>
          <w:lang w:val="en-IN"/>
        </w:rPr>
        <w:t>Example:</w:t>
      </w:r>
    </w:p>
    <w:p w14:paraId="79F6B7ED" w14:textId="77777777" w:rsidR="00DA1A70" w:rsidRPr="00DA1A70" w:rsidRDefault="00DA1A70" w:rsidP="008E5D47">
      <w:pPr>
        <w:rPr>
          <w:lang w:val="en-IN"/>
        </w:rPr>
      </w:pPr>
      <w:r w:rsidRPr="00DA1A70">
        <w:rPr>
          <w:lang w:val="en-IN"/>
        </w:rPr>
        <w:t xml:space="preserve">Sender IP address </w:t>
      </w:r>
    </w:p>
    <w:p w14:paraId="08FAF856" w14:textId="77777777" w:rsidR="00DA1A70" w:rsidRPr="00DA1A70" w:rsidRDefault="00DA1A70" w:rsidP="008E5D47">
      <w:pPr>
        <w:rPr>
          <w:lang w:val="en-IN"/>
        </w:rPr>
      </w:pPr>
      <w:r w:rsidRPr="00DA1A70">
        <w:rPr>
          <w:lang w:val="en-IN"/>
        </w:rPr>
        <w:t xml:space="preserve">Receiver IP address </w:t>
      </w:r>
    </w:p>
    <w:p w14:paraId="1F15AAD3" w14:textId="77777777" w:rsidR="00DA1A70" w:rsidRPr="00DA1A70" w:rsidRDefault="00DA1A70" w:rsidP="00DA1A70">
      <w:pPr>
        <w:rPr>
          <w:lang w:val="en-IN"/>
        </w:rPr>
      </w:pPr>
      <w:r w:rsidRPr="00DA1A70">
        <w:rPr>
          <w:lang w:val="en-IN"/>
        </w:rPr>
        <w:t>The network layer adds these IP addresses to each packet.</w:t>
      </w:r>
    </w:p>
    <w:p w14:paraId="1D47213E" w14:textId="77777777" w:rsidR="00DA1A70" w:rsidRPr="00DA1A70" w:rsidRDefault="00DA1A70" w:rsidP="00DA1A70">
      <w:pPr>
        <w:rPr>
          <w:b/>
          <w:bCs/>
          <w:lang w:val="en-IN"/>
        </w:rPr>
      </w:pPr>
      <w:r w:rsidRPr="00DA1A70">
        <w:rPr>
          <w:b/>
          <w:bCs/>
          <w:lang w:val="en-IN"/>
        </w:rPr>
        <w:t>Routing</w:t>
      </w:r>
    </w:p>
    <w:p w14:paraId="4CD31107" w14:textId="77777777" w:rsidR="00DA1A70" w:rsidRPr="00DA1A70" w:rsidRDefault="00DA1A70" w:rsidP="00DA1A70">
      <w:pPr>
        <w:rPr>
          <w:lang w:val="en-IN"/>
        </w:rPr>
      </w:pPr>
      <w:r w:rsidRPr="00DA1A70">
        <w:rPr>
          <w:lang w:val="en-IN"/>
        </w:rPr>
        <w:t>Routers forward packets from one network to another.</w:t>
      </w:r>
    </w:p>
    <w:p w14:paraId="58411AA6" w14:textId="7C6C1B60" w:rsidR="00DA1A70" w:rsidRPr="00DA1A70" w:rsidRDefault="002A5BDA" w:rsidP="00DA1A70">
      <w:pPr>
        <w:rPr>
          <w:lang w:val="en-IN"/>
        </w:rPr>
      </w:pPr>
      <w:r>
        <w:rPr>
          <w:lang w:val="en-IN"/>
        </w:rPr>
        <w:t xml:space="preserve">For </w:t>
      </w:r>
      <w:r w:rsidR="00DA1A70" w:rsidRPr="00DA1A70">
        <w:rPr>
          <w:lang w:val="en-IN"/>
        </w:rPr>
        <w:t>Example:</w:t>
      </w:r>
      <w:r w:rsidR="00DA1A70" w:rsidRPr="00DA1A70">
        <w:rPr>
          <w:lang w:val="en-IN"/>
        </w:rPr>
        <w:br/>
        <w:t>When sending Gmail:</w:t>
      </w:r>
    </w:p>
    <w:p w14:paraId="54A83BBA" w14:textId="77777777" w:rsidR="00DA1A70" w:rsidRPr="00DA1A70" w:rsidRDefault="00DA1A70" w:rsidP="008E5D47">
      <w:pPr>
        <w:rPr>
          <w:lang w:val="en-IN"/>
        </w:rPr>
      </w:pPr>
      <w:r w:rsidRPr="00DA1A70">
        <w:rPr>
          <w:lang w:val="en-IN"/>
        </w:rPr>
        <w:t xml:space="preserve">Data travels through multiple routers on the internet. </w:t>
      </w:r>
    </w:p>
    <w:p w14:paraId="55083E36" w14:textId="77777777" w:rsidR="00DA1A70" w:rsidRPr="00DA1A70" w:rsidRDefault="00DA1A70" w:rsidP="00DA1A70">
      <w:pPr>
        <w:rPr>
          <w:b/>
          <w:bCs/>
          <w:lang w:val="en-IN"/>
        </w:rPr>
      </w:pPr>
      <w:r w:rsidRPr="00DA1A70">
        <w:rPr>
          <w:b/>
          <w:bCs/>
          <w:lang w:val="en-IN"/>
        </w:rPr>
        <w:t>Path Determination</w:t>
      </w:r>
    </w:p>
    <w:p w14:paraId="3847902F" w14:textId="77777777" w:rsidR="00DA1A70" w:rsidRPr="00DA1A70" w:rsidRDefault="00DA1A70" w:rsidP="00DA1A70">
      <w:pPr>
        <w:rPr>
          <w:lang w:val="en-IN"/>
        </w:rPr>
      </w:pPr>
      <w:r w:rsidRPr="00DA1A70">
        <w:rPr>
          <w:lang w:val="en-IN"/>
        </w:rPr>
        <w:t>There can be many paths between sender and receiver.</w:t>
      </w:r>
    </w:p>
    <w:p w14:paraId="2C732A80" w14:textId="77777777" w:rsidR="00DA1A70" w:rsidRPr="00DA1A70" w:rsidRDefault="00DA1A70" w:rsidP="00DA1A70">
      <w:pPr>
        <w:rPr>
          <w:lang w:val="en-IN"/>
        </w:rPr>
      </w:pPr>
      <w:r w:rsidRPr="00DA1A70">
        <w:rPr>
          <w:lang w:val="en-IN"/>
        </w:rPr>
        <w:t>The router chooses the best path using protocols like:</w:t>
      </w:r>
    </w:p>
    <w:p w14:paraId="593238A8" w14:textId="77777777" w:rsidR="00DA1A70" w:rsidRPr="00DA1A70" w:rsidRDefault="00DA1A70" w:rsidP="008E5D47">
      <w:pPr>
        <w:rPr>
          <w:lang w:val="en-IN"/>
        </w:rPr>
      </w:pPr>
      <w:r w:rsidRPr="00DA1A70">
        <w:rPr>
          <w:lang w:val="en-IN"/>
        </w:rPr>
        <w:t xml:space="preserve">OSPF </w:t>
      </w:r>
    </w:p>
    <w:p w14:paraId="76B45BCC" w14:textId="77777777" w:rsidR="00DA1A70" w:rsidRPr="00DA1A70" w:rsidRDefault="00DA1A70" w:rsidP="008E5D47">
      <w:pPr>
        <w:rPr>
          <w:lang w:val="en-IN"/>
        </w:rPr>
      </w:pPr>
      <w:r w:rsidRPr="00DA1A70">
        <w:rPr>
          <w:lang w:val="en-IN"/>
        </w:rPr>
        <w:t xml:space="preserve">BGP </w:t>
      </w:r>
    </w:p>
    <w:p w14:paraId="003287FD" w14:textId="77777777" w:rsidR="00DA1A70" w:rsidRPr="00DA1A70" w:rsidRDefault="00DA1A70" w:rsidP="00DA1A70">
      <w:pPr>
        <w:rPr>
          <w:lang w:val="en-IN"/>
        </w:rPr>
      </w:pPr>
      <w:r w:rsidRPr="00DA1A70">
        <w:rPr>
          <w:lang w:val="en-IN"/>
        </w:rPr>
        <w:t>After routing, packets move to the data link layer.</w:t>
      </w:r>
    </w:p>
    <w:p w14:paraId="2D97B786" w14:textId="148908A7" w:rsidR="00DA1A70" w:rsidRPr="00DA1A70" w:rsidRDefault="00DA1A70" w:rsidP="00DA1A70">
      <w:pPr>
        <w:rPr>
          <w:lang w:val="en-IN"/>
        </w:rPr>
      </w:pPr>
    </w:p>
    <w:p w14:paraId="30685584" w14:textId="77777777" w:rsidR="00DA1A70" w:rsidRPr="00DA1A70" w:rsidRDefault="00DA1A70" w:rsidP="00DA1A70">
      <w:pPr>
        <w:rPr>
          <w:b/>
          <w:bCs/>
          <w:lang w:val="en-IN"/>
        </w:rPr>
      </w:pPr>
      <w:r w:rsidRPr="00DA1A70">
        <w:rPr>
          <w:b/>
          <w:bCs/>
          <w:lang w:val="en-IN"/>
        </w:rPr>
        <w:t>6. Data Link Layer</w:t>
      </w:r>
    </w:p>
    <w:p w14:paraId="2DA575E8" w14:textId="77777777" w:rsidR="00DA1A70" w:rsidRPr="00DA1A70" w:rsidRDefault="00DA1A70" w:rsidP="00DA1A70">
      <w:pPr>
        <w:rPr>
          <w:lang w:val="en-IN"/>
        </w:rPr>
      </w:pPr>
      <w:r w:rsidRPr="00DA1A70">
        <w:rPr>
          <w:lang w:val="en-IN"/>
        </w:rPr>
        <w:t>The data link layer handles communication within the local network.</w:t>
      </w:r>
    </w:p>
    <w:p w14:paraId="3FA90DAA" w14:textId="77777777" w:rsidR="00DA1A70" w:rsidRPr="00DA1A70" w:rsidRDefault="00DA1A70" w:rsidP="00DA1A70">
      <w:pPr>
        <w:rPr>
          <w:lang w:val="en-IN"/>
        </w:rPr>
      </w:pPr>
      <w:r w:rsidRPr="00DA1A70">
        <w:rPr>
          <w:lang w:val="en-IN"/>
        </w:rPr>
        <w:t>It adds physical addresses called MAC addresses.</w:t>
      </w:r>
    </w:p>
    <w:p w14:paraId="537DF811" w14:textId="77777777" w:rsidR="00DA1A70" w:rsidRPr="00DA1A70" w:rsidRDefault="00DA1A70" w:rsidP="00DA1A70">
      <w:pPr>
        <w:rPr>
          <w:b/>
          <w:bCs/>
          <w:lang w:val="en-IN"/>
        </w:rPr>
      </w:pPr>
      <w:r w:rsidRPr="00DA1A70">
        <w:rPr>
          <w:b/>
          <w:bCs/>
          <w:lang w:val="en-IN"/>
        </w:rPr>
        <w:t>Physical Addressing</w:t>
      </w:r>
    </w:p>
    <w:p w14:paraId="22A27EB1" w14:textId="77777777" w:rsidR="00DA1A70" w:rsidRPr="00DA1A70" w:rsidRDefault="00DA1A70" w:rsidP="00DA1A70">
      <w:pPr>
        <w:rPr>
          <w:lang w:val="en-IN"/>
        </w:rPr>
      </w:pPr>
      <w:r w:rsidRPr="00DA1A70">
        <w:rPr>
          <w:lang w:val="en-IN"/>
        </w:rPr>
        <w:t>Every device has a unique MAC address stored inside the NIC (Network Interface Card).</w:t>
      </w:r>
    </w:p>
    <w:p w14:paraId="4EE30FF6" w14:textId="77777777" w:rsidR="00DA1A70" w:rsidRPr="00DA1A70" w:rsidRDefault="00DA1A70" w:rsidP="00DA1A70">
      <w:pPr>
        <w:rPr>
          <w:lang w:val="en-IN"/>
        </w:rPr>
      </w:pPr>
      <w:r w:rsidRPr="00DA1A70">
        <w:rPr>
          <w:lang w:val="en-IN"/>
        </w:rPr>
        <w:lastRenderedPageBreak/>
        <w:t>The data link layer adds:</w:t>
      </w:r>
    </w:p>
    <w:p w14:paraId="77E82B07" w14:textId="77777777" w:rsidR="00DA1A70" w:rsidRPr="00DA1A70" w:rsidRDefault="00DA1A70" w:rsidP="008E5D47">
      <w:pPr>
        <w:rPr>
          <w:lang w:val="en-IN"/>
        </w:rPr>
      </w:pPr>
      <w:r w:rsidRPr="00DA1A70">
        <w:rPr>
          <w:lang w:val="en-IN"/>
        </w:rPr>
        <w:t xml:space="preserve">Sender MAC address </w:t>
      </w:r>
    </w:p>
    <w:p w14:paraId="20C7A381" w14:textId="72354852" w:rsidR="00DA1A70" w:rsidRPr="00DA1A70" w:rsidRDefault="008E5D47" w:rsidP="008E5D47">
      <w:pPr>
        <w:rPr>
          <w:lang w:val="en-IN"/>
        </w:rPr>
      </w:pPr>
      <w:r>
        <w:rPr>
          <w:noProof/>
        </w:rPr>
        <w:drawing>
          <wp:anchor distT="0" distB="0" distL="114300" distR="114300" simplePos="0" relativeHeight="251678720" behindDoc="0" locked="0" layoutInCell="1" allowOverlap="1" wp14:anchorId="06457319" wp14:editId="7E549E0C">
            <wp:simplePos x="0" y="0"/>
            <wp:positionH relativeFrom="margin">
              <wp:posOffset>2122805</wp:posOffset>
            </wp:positionH>
            <wp:positionV relativeFrom="margin">
              <wp:posOffset>896937</wp:posOffset>
            </wp:positionV>
            <wp:extent cx="1972945" cy="1456055"/>
            <wp:effectExtent l="0" t="0" r="8255" b="0"/>
            <wp:wrapSquare wrapText="bothSides"/>
            <wp:docPr id="1320817692" name="Picture 2" descr="Network interface controll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Network interface controller - Wikip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72945" cy="145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1A70" w:rsidRPr="00DA1A70">
        <w:rPr>
          <w:lang w:val="en-IN"/>
        </w:rPr>
        <w:t xml:space="preserve">Receiver MAC address </w:t>
      </w:r>
    </w:p>
    <w:p w14:paraId="25D85E5C" w14:textId="1D12B84E" w:rsidR="00DA1A70" w:rsidRPr="00DA1A70" w:rsidRDefault="00DA1A70" w:rsidP="00DA1A70">
      <w:pPr>
        <w:rPr>
          <w:b/>
          <w:bCs/>
          <w:lang w:val="en-IN"/>
        </w:rPr>
      </w:pPr>
      <w:r w:rsidRPr="00DA1A70">
        <w:rPr>
          <w:b/>
          <w:bCs/>
          <w:lang w:val="en-IN"/>
        </w:rPr>
        <w:t>NIC</w:t>
      </w:r>
    </w:p>
    <w:p w14:paraId="78A8C8BC" w14:textId="46EA6AC4" w:rsidR="00DA1A70" w:rsidRPr="00DA1A70" w:rsidRDefault="00DA1A70" w:rsidP="00DA1A70">
      <w:pPr>
        <w:rPr>
          <w:lang w:val="en-IN"/>
        </w:rPr>
      </w:pPr>
      <w:r w:rsidRPr="00DA1A70">
        <w:rPr>
          <w:lang w:val="en-IN"/>
        </w:rPr>
        <w:t>NIC transfers data through:</w:t>
      </w:r>
    </w:p>
    <w:p w14:paraId="7E29C1EA" w14:textId="2B2A7962" w:rsidR="00DA1A70" w:rsidRPr="00DA1A70" w:rsidRDefault="00DA1A70" w:rsidP="008E5D47">
      <w:pPr>
        <w:rPr>
          <w:lang w:val="en-IN"/>
        </w:rPr>
      </w:pPr>
      <w:r w:rsidRPr="00DA1A70">
        <w:rPr>
          <w:lang w:val="en-IN"/>
        </w:rPr>
        <w:t xml:space="preserve">Copper cables </w:t>
      </w:r>
    </w:p>
    <w:p w14:paraId="23012452" w14:textId="05805B94" w:rsidR="00DA1A70" w:rsidRPr="00DA1A70" w:rsidRDefault="00DA1A70" w:rsidP="008E5D47">
      <w:pPr>
        <w:rPr>
          <w:lang w:val="en-IN"/>
        </w:rPr>
      </w:pPr>
      <w:r w:rsidRPr="00DA1A70">
        <w:rPr>
          <w:lang w:val="en-IN"/>
        </w:rPr>
        <w:t xml:space="preserve">Fiber optic cables </w:t>
      </w:r>
    </w:p>
    <w:p w14:paraId="7DDB306E" w14:textId="7082340B" w:rsidR="00DA1A70" w:rsidRPr="00DA1A70" w:rsidRDefault="00DA1A70" w:rsidP="008E5D47">
      <w:pPr>
        <w:rPr>
          <w:lang w:val="en-IN"/>
        </w:rPr>
      </w:pPr>
      <w:r w:rsidRPr="00DA1A70">
        <w:rPr>
          <w:lang w:val="en-IN"/>
        </w:rPr>
        <w:t xml:space="preserve">Radio signals (Wi-Fi) </w:t>
      </w:r>
    </w:p>
    <w:p w14:paraId="5CDDF993" w14:textId="4AE45F39" w:rsidR="00DA1A70" w:rsidRPr="00DA1A70" w:rsidRDefault="00DA1A70" w:rsidP="00DA1A70">
      <w:pPr>
        <w:rPr>
          <w:lang w:val="en-IN"/>
        </w:rPr>
      </w:pPr>
      <w:r w:rsidRPr="00DA1A70">
        <w:rPr>
          <w:lang w:val="en-IN"/>
        </w:rPr>
        <w:t xml:space="preserve">At this layer, the data packet is called a </w:t>
      </w:r>
      <w:r w:rsidRPr="00DA1A70">
        <w:rPr>
          <w:b/>
          <w:bCs/>
          <w:lang w:val="en-IN"/>
        </w:rPr>
        <w:t>frame</w:t>
      </w:r>
      <w:r w:rsidRPr="00DA1A70">
        <w:rPr>
          <w:lang w:val="en-IN"/>
        </w:rPr>
        <w:t>.</w:t>
      </w:r>
    </w:p>
    <w:p w14:paraId="3805C605" w14:textId="10E4E64D" w:rsidR="00DA1A70" w:rsidRDefault="00DA1A70" w:rsidP="00DA1A70">
      <w:pPr>
        <w:rPr>
          <w:lang w:val="en-IN"/>
        </w:rPr>
      </w:pPr>
      <w:r w:rsidRPr="00DA1A70">
        <w:rPr>
          <w:lang w:val="en-IN"/>
        </w:rPr>
        <w:t>Then the frame moves to the physical layer.</w:t>
      </w:r>
    </w:p>
    <w:p w14:paraId="7D53130C" w14:textId="4B012AA2" w:rsidR="006E5710" w:rsidRPr="00DA1A70" w:rsidRDefault="006E5710" w:rsidP="00DA1A70">
      <w:pPr>
        <w:rPr>
          <w:lang w:val="en-IN"/>
        </w:rPr>
      </w:pPr>
    </w:p>
    <w:p w14:paraId="508A907F" w14:textId="5FB3DC95" w:rsidR="00DA1A70" w:rsidRPr="00DA1A70" w:rsidRDefault="00DA1A70" w:rsidP="00DA1A70">
      <w:pPr>
        <w:rPr>
          <w:b/>
          <w:bCs/>
          <w:lang w:val="en-IN"/>
        </w:rPr>
      </w:pPr>
      <w:r w:rsidRPr="00DA1A70">
        <w:rPr>
          <w:b/>
          <w:bCs/>
          <w:lang w:val="en-IN"/>
        </w:rPr>
        <w:t>7. Physical Layer</w:t>
      </w:r>
    </w:p>
    <w:p w14:paraId="6ED63A71" w14:textId="4FF28144" w:rsidR="00DA1A70" w:rsidRPr="00DA1A70" w:rsidRDefault="00DA1A70" w:rsidP="00DA1A70">
      <w:pPr>
        <w:rPr>
          <w:lang w:val="en-IN"/>
        </w:rPr>
      </w:pPr>
      <w:r w:rsidRPr="00DA1A70">
        <w:rPr>
          <w:lang w:val="en-IN"/>
        </w:rPr>
        <w:t>The physical layer converts binary data into signals.</w:t>
      </w:r>
    </w:p>
    <w:p w14:paraId="64B41A77" w14:textId="546EA84D" w:rsidR="00DA1A70" w:rsidRPr="00DA1A70" w:rsidRDefault="00DA1A70" w:rsidP="00DA1A70">
      <w:pPr>
        <w:rPr>
          <w:lang w:val="en-IN"/>
        </w:rPr>
      </w:pPr>
      <w:r w:rsidRPr="00DA1A70">
        <w:rPr>
          <w:lang w:val="en-IN"/>
        </w:rPr>
        <w:t>The signals travel through the communication medium to the receiver device.</w:t>
      </w:r>
    </w:p>
    <w:p w14:paraId="6C6827BC" w14:textId="4DB1A95C" w:rsidR="00DA1A70" w:rsidRPr="00DA1A70" w:rsidRDefault="00C52C4F" w:rsidP="00DA1A70">
      <w:pPr>
        <w:rPr>
          <w:b/>
          <w:bCs/>
          <w:lang w:val="en-IN"/>
        </w:rPr>
      </w:pPr>
      <w:r>
        <w:rPr>
          <w:noProof/>
        </w:rPr>
        <w:drawing>
          <wp:anchor distT="0" distB="0" distL="114300" distR="114300" simplePos="0" relativeHeight="251677696" behindDoc="0" locked="0" layoutInCell="1" allowOverlap="1" wp14:anchorId="6FD529EA" wp14:editId="455F7865">
            <wp:simplePos x="0" y="0"/>
            <wp:positionH relativeFrom="margin">
              <wp:posOffset>4523206</wp:posOffset>
            </wp:positionH>
            <wp:positionV relativeFrom="margin">
              <wp:posOffset>6178135</wp:posOffset>
            </wp:positionV>
            <wp:extent cx="1905000" cy="1427480"/>
            <wp:effectExtent l="0" t="0" r="0" b="1270"/>
            <wp:wrapSquare wrapText="bothSides"/>
            <wp:docPr id="1729468605" name="Picture 1" descr="Address Change Feature Matters for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ddress Change Feature Matters for User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42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1A70" w:rsidRPr="00DA1A70">
        <w:rPr>
          <w:b/>
          <w:bCs/>
          <w:lang w:val="en-IN"/>
        </w:rPr>
        <w:t>Receiver Side Process</w:t>
      </w:r>
    </w:p>
    <w:p w14:paraId="72C955B3" w14:textId="77777777" w:rsidR="00DA1A70" w:rsidRPr="00DA1A70" w:rsidRDefault="00DA1A70" w:rsidP="00DA1A70">
      <w:pPr>
        <w:rPr>
          <w:lang w:val="en-IN"/>
        </w:rPr>
      </w:pPr>
      <w:r w:rsidRPr="00DA1A70">
        <w:rPr>
          <w:lang w:val="en-IN"/>
        </w:rPr>
        <w:t>When the receiver opens Gmail:</w:t>
      </w:r>
    </w:p>
    <w:p w14:paraId="30E99E5A" w14:textId="77777777" w:rsidR="00DA1A70" w:rsidRPr="00DA1A70" w:rsidRDefault="00DA1A70">
      <w:pPr>
        <w:numPr>
          <w:ilvl w:val="0"/>
          <w:numId w:val="3"/>
        </w:numPr>
        <w:rPr>
          <w:lang w:val="en-IN"/>
        </w:rPr>
      </w:pPr>
      <w:r w:rsidRPr="00DA1A70">
        <w:rPr>
          <w:lang w:val="en-IN"/>
        </w:rPr>
        <w:t xml:space="preserve">Physical layer receives signals and converts them into bits. </w:t>
      </w:r>
    </w:p>
    <w:p w14:paraId="0D6CB2F2" w14:textId="77777777" w:rsidR="00DA1A70" w:rsidRPr="00DA1A70" w:rsidRDefault="00DA1A70">
      <w:pPr>
        <w:numPr>
          <w:ilvl w:val="0"/>
          <w:numId w:val="3"/>
        </w:numPr>
        <w:rPr>
          <w:lang w:val="en-IN"/>
        </w:rPr>
      </w:pPr>
      <w:r w:rsidRPr="00DA1A70">
        <w:rPr>
          <w:lang w:val="en-IN"/>
        </w:rPr>
        <w:t xml:space="preserve">Data link layer checks MAC address. </w:t>
      </w:r>
    </w:p>
    <w:p w14:paraId="1E19B5FF" w14:textId="50CC7940" w:rsidR="00DA1A70" w:rsidRPr="00DA1A70" w:rsidRDefault="00DA1A70">
      <w:pPr>
        <w:numPr>
          <w:ilvl w:val="0"/>
          <w:numId w:val="3"/>
        </w:numPr>
        <w:rPr>
          <w:lang w:val="en-IN"/>
        </w:rPr>
      </w:pPr>
      <w:r w:rsidRPr="00DA1A70">
        <w:rPr>
          <w:lang w:val="en-IN"/>
        </w:rPr>
        <w:t xml:space="preserve">Network layer checks IP address. </w:t>
      </w:r>
    </w:p>
    <w:p w14:paraId="5B67C76F" w14:textId="77777777" w:rsidR="00DA1A70" w:rsidRPr="00DA1A70" w:rsidRDefault="00DA1A70">
      <w:pPr>
        <w:numPr>
          <w:ilvl w:val="0"/>
          <w:numId w:val="3"/>
        </w:numPr>
        <w:rPr>
          <w:lang w:val="en-IN"/>
        </w:rPr>
      </w:pPr>
      <w:r w:rsidRPr="00DA1A70">
        <w:rPr>
          <w:lang w:val="en-IN"/>
        </w:rPr>
        <w:t xml:space="preserve">Transport layer rearranges packets using sequence numbers. </w:t>
      </w:r>
    </w:p>
    <w:p w14:paraId="375AD853" w14:textId="77777777" w:rsidR="00DA1A70" w:rsidRPr="00DA1A70" w:rsidRDefault="00DA1A70">
      <w:pPr>
        <w:numPr>
          <w:ilvl w:val="0"/>
          <w:numId w:val="3"/>
        </w:numPr>
        <w:rPr>
          <w:lang w:val="en-IN"/>
        </w:rPr>
      </w:pPr>
      <w:r w:rsidRPr="00DA1A70">
        <w:rPr>
          <w:lang w:val="en-IN"/>
        </w:rPr>
        <w:t xml:space="preserve">Session layer maintains communication session. </w:t>
      </w:r>
    </w:p>
    <w:p w14:paraId="3329AA51" w14:textId="77777777" w:rsidR="00DA1A70" w:rsidRPr="00DA1A70" w:rsidRDefault="00DA1A70">
      <w:pPr>
        <w:numPr>
          <w:ilvl w:val="0"/>
          <w:numId w:val="3"/>
        </w:numPr>
        <w:rPr>
          <w:lang w:val="en-IN"/>
        </w:rPr>
      </w:pPr>
      <w:r w:rsidRPr="00DA1A70">
        <w:rPr>
          <w:lang w:val="en-IN"/>
        </w:rPr>
        <w:t xml:space="preserve">Presentation layer decrypts and decompresses data. </w:t>
      </w:r>
    </w:p>
    <w:p w14:paraId="6077A7D0" w14:textId="77777777" w:rsidR="00DA1A70" w:rsidRPr="00DA1A70" w:rsidRDefault="00DA1A70">
      <w:pPr>
        <w:numPr>
          <w:ilvl w:val="0"/>
          <w:numId w:val="3"/>
        </w:numPr>
        <w:rPr>
          <w:lang w:val="en-IN"/>
        </w:rPr>
      </w:pPr>
      <w:r w:rsidRPr="00DA1A70">
        <w:rPr>
          <w:lang w:val="en-IN"/>
        </w:rPr>
        <w:t xml:space="preserve">Application layer displays the email message in Gmail. </w:t>
      </w:r>
    </w:p>
    <w:p w14:paraId="696DADDA" w14:textId="77777777" w:rsidR="00DA1A70" w:rsidRPr="00DA1A70" w:rsidRDefault="00DA1A70" w:rsidP="00DA1A70">
      <w:pPr>
        <w:rPr>
          <w:lang w:val="en-IN"/>
        </w:rPr>
      </w:pPr>
      <w:r w:rsidRPr="00DA1A70">
        <w:rPr>
          <w:lang w:val="en-IN"/>
        </w:rPr>
        <w:t>Finally, the receiver sees:</w:t>
      </w:r>
    </w:p>
    <w:p w14:paraId="21BE68B5" w14:textId="55581131" w:rsidR="00DA1A70" w:rsidRPr="00DA1A70" w:rsidRDefault="00DA1A70" w:rsidP="00E84D5D">
      <w:pPr>
        <w:rPr>
          <w:lang w:val="en-IN"/>
        </w:rPr>
      </w:pPr>
      <w:r w:rsidRPr="00DA1A70">
        <w:rPr>
          <w:lang w:val="en-IN"/>
        </w:rPr>
        <w:t>H</w:t>
      </w:r>
      <w:r w:rsidR="00B95FB2">
        <w:rPr>
          <w:lang w:val="en-IN"/>
        </w:rPr>
        <w:t>i</w:t>
      </w:r>
      <w:r w:rsidR="00D727AB">
        <w:rPr>
          <w:lang w:val="en-IN"/>
        </w:rPr>
        <w:t xml:space="preserve"> </w:t>
      </w:r>
      <w:r w:rsidRPr="00DA1A70">
        <w:rPr>
          <w:lang w:val="en-IN"/>
        </w:rPr>
        <w:t>on the screen.</w:t>
      </w:r>
    </w:p>
    <w:p w14:paraId="3DCFE2DE" w14:textId="77777777" w:rsidR="00E84D5D" w:rsidRPr="005C4AC2" w:rsidRDefault="00E84D5D" w:rsidP="00E84D5D">
      <w:pPr>
        <w:rPr>
          <w:sz w:val="44"/>
          <w:szCs w:val="44"/>
        </w:rPr>
      </w:pPr>
      <w:r w:rsidRPr="005C4AC2">
        <w:rPr>
          <w:sz w:val="44"/>
          <w:szCs w:val="44"/>
        </w:rPr>
        <w:lastRenderedPageBreak/>
        <w:t>2. ESP32 Usage in the Project</w:t>
      </w:r>
    </w:p>
    <w:p w14:paraId="6CC160C9" w14:textId="05982E9A" w:rsidR="00BE0464" w:rsidRPr="007642C3" w:rsidRDefault="005C4AC2" w:rsidP="007A4943">
      <w:r w:rsidRPr="005C4AC2">
        <w:t>The ESP32 is used as the main edge computing device in the project to process commands, control the relay module, connect to Wi-Fi, and enable real-time communication between the hardware system and the Blynk cloud platform.</w:t>
      </w:r>
    </w:p>
    <w:p w14:paraId="77C83BA9" w14:textId="563B21FD" w:rsidR="00202A44" w:rsidRPr="00202A44" w:rsidRDefault="00E84D5D" w:rsidP="00202A44">
      <w:pPr>
        <w:rPr>
          <w:sz w:val="44"/>
          <w:szCs w:val="44"/>
        </w:rPr>
      </w:pPr>
      <w:r w:rsidRPr="00E61D98">
        <w:rPr>
          <w:sz w:val="44"/>
          <w:szCs w:val="44"/>
        </w:rPr>
        <w:t>3. Edge Computing Utilization</w:t>
      </w:r>
    </w:p>
    <w:p w14:paraId="07088A09" w14:textId="336D00E6" w:rsidR="00E61D98" w:rsidRPr="00E61D98" w:rsidRDefault="00E61D98" w:rsidP="002D3198">
      <w:pPr>
        <w:jc w:val="both"/>
        <w:rPr>
          <w:sz w:val="32"/>
          <w:szCs w:val="32"/>
        </w:rPr>
      </w:pPr>
      <w:r w:rsidRPr="00E61D98">
        <w:rPr>
          <w:sz w:val="32"/>
          <w:szCs w:val="32"/>
        </w:rPr>
        <w:t>Edge Computing</w:t>
      </w:r>
    </w:p>
    <w:p w14:paraId="51385619" w14:textId="27090F5F" w:rsidR="00973FB9" w:rsidRPr="00973FB9" w:rsidRDefault="00973FB9" w:rsidP="00E61D98">
      <w:r w:rsidRPr="00973FB9">
        <w:t>Edge computing is a computing method in which data processing and decision-making occur near the physical device itself instead of depending entirely on distant cloud servers. This approach reduces delay, minimizes unnecessary internet communication, and improves overall system efficiency.</w:t>
      </w:r>
    </w:p>
    <w:p w14:paraId="50BF2255" w14:textId="114C71BD" w:rsidR="00E61D98" w:rsidRPr="00E61D98" w:rsidRDefault="007642C3" w:rsidP="00E61D98">
      <w:pPr>
        <w:rPr>
          <w:sz w:val="32"/>
          <w:szCs w:val="32"/>
        </w:rPr>
      </w:pPr>
      <w:r>
        <w:rPr>
          <w:noProof/>
        </w:rPr>
        <w:drawing>
          <wp:anchor distT="0" distB="0" distL="114300" distR="114300" simplePos="0" relativeHeight="251658240" behindDoc="0" locked="0" layoutInCell="1" allowOverlap="1" wp14:anchorId="76E7708D" wp14:editId="7F17BA75">
            <wp:simplePos x="0" y="0"/>
            <wp:positionH relativeFrom="margin">
              <wp:posOffset>3527073</wp:posOffset>
            </wp:positionH>
            <wp:positionV relativeFrom="margin">
              <wp:posOffset>4803775</wp:posOffset>
            </wp:positionV>
            <wp:extent cx="2893695" cy="1582420"/>
            <wp:effectExtent l="0" t="0" r="1905" b="0"/>
            <wp:wrapSquare wrapText="bothSides"/>
            <wp:docPr id="205655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3695" cy="1582420"/>
                    </a:xfrm>
                    <a:prstGeom prst="rect">
                      <a:avLst/>
                    </a:prstGeom>
                    <a:noFill/>
                    <a:ln>
                      <a:noFill/>
                    </a:ln>
                  </pic:spPr>
                </pic:pic>
              </a:graphicData>
            </a:graphic>
          </wp:anchor>
        </w:drawing>
      </w:r>
      <w:r w:rsidR="00E61D98" w:rsidRPr="00E61D98">
        <w:rPr>
          <w:sz w:val="32"/>
          <w:szCs w:val="32"/>
        </w:rPr>
        <w:t>Server computing</w:t>
      </w:r>
    </w:p>
    <w:p w14:paraId="1F29EAB2" w14:textId="39912BDC" w:rsidR="00871ABC" w:rsidRPr="009467F7" w:rsidRDefault="00806983" w:rsidP="008B7C6F">
      <w:r w:rsidRPr="00806983">
        <w:t>Server computing refers to the processing and management of data using powerful remote servers connected through the internet. In IoT systems, cloud servers are used to store information, manage communication, and transfer data between devices and users.</w:t>
      </w:r>
    </w:p>
    <w:p w14:paraId="289AD90B" w14:textId="622AC01D" w:rsidR="00BE0464" w:rsidRDefault="00BE0464" w:rsidP="008B7C6F">
      <w:pPr>
        <w:rPr>
          <w:sz w:val="44"/>
          <w:szCs w:val="44"/>
        </w:rPr>
      </w:pPr>
    </w:p>
    <w:p w14:paraId="2A466FDE" w14:textId="6140008B" w:rsidR="008B7C6F" w:rsidRPr="008B7C6F" w:rsidRDefault="008B7C6F" w:rsidP="008B7C6F">
      <w:pPr>
        <w:rPr>
          <w:sz w:val="44"/>
          <w:szCs w:val="44"/>
        </w:rPr>
      </w:pPr>
      <w:r>
        <w:rPr>
          <w:sz w:val="44"/>
          <w:szCs w:val="44"/>
        </w:rPr>
        <w:t>4</w:t>
      </w:r>
      <w:r w:rsidRPr="008B7C6F">
        <w:rPr>
          <w:sz w:val="44"/>
          <w:szCs w:val="44"/>
        </w:rPr>
        <w:t>. Edge Computing Analysis</w:t>
      </w:r>
    </w:p>
    <w:p w14:paraId="4834535C" w14:textId="20E0F5DF" w:rsidR="000B6EB9" w:rsidRDefault="008B7C6F" w:rsidP="00EA7B97">
      <w:pPr>
        <w:rPr>
          <w:sz w:val="32"/>
          <w:szCs w:val="32"/>
        </w:rPr>
      </w:pPr>
      <w:r w:rsidRPr="008B7C6F">
        <w:rPr>
          <w:sz w:val="32"/>
          <w:szCs w:val="32"/>
        </w:rPr>
        <w:t>Advantages</w:t>
      </w:r>
    </w:p>
    <w:p w14:paraId="533BD51C" w14:textId="16C51CCE" w:rsidR="008B7C6F" w:rsidRPr="00EA7B97" w:rsidRDefault="008B7C6F" w:rsidP="00420024">
      <w:pPr>
        <w:rPr>
          <w:sz w:val="32"/>
          <w:szCs w:val="32"/>
        </w:rPr>
      </w:pPr>
      <w:r w:rsidRPr="00CF7FC3">
        <w:t>1. Faster Respons</w:t>
      </w:r>
      <w:r w:rsidR="00EA7B97">
        <w:t xml:space="preserve">e                                          </w:t>
      </w:r>
    </w:p>
    <w:p w14:paraId="58C70A2F" w14:textId="77777777" w:rsidR="00450D1C" w:rsidRDefault="008B7C6F" w:rsidP="00420024">
      <w:r w:rsidRPr="00CF7FC3">
        <w:t>2. Reduced Internet Dependency</w:t>
      </w:r>
    </w:p>
    <w:p w14:paraId="4948828F" w14:textId="4CE56705" w:rsidR="008B7C6F" w:rsidRPr="00CF7FC3" w:rsidRDefault="008B7C6F" w:rsidP="00420024">
      <w:r w:rsidRPr="00CF7FC3">
        <w:t>3. Lower Cloud Processing</w:t>
      </w:r>
      <w:r w:rsidR="00450D1C">
        <w:t xml:space="preserve">                         </w:t>
      </w:r>
      <w:r w:rsidR="003F098B">
        <w:tab/>
      </w:r>
    </w:p>
    <w:p w14:paraId="072AAC86" w14:textId="664FE17A" w:rsidR="009467F7" w:rsidRDefault="008B7C6F" w:rsidP="00420024">
      <w:r w:rsidRPr="00CF7FC3">
        <w:t>4. Reduced Bandwidth Usage</w:t>
      </w:r>
    </w:p>
    <w:p w14:paraId="0F3177CA" w14:textId="77777777" w:rsidR="00BF794D" w:rsidRDefault="00BF794D" w:rsidP="00E61D98"/>
    <w:p w14:paraId="6C6C21E0" w14:textId="3BED760C" w:rsidR="001E5BF7" w:rsidRPr="00E61D98" w:rsidRDefault="008B7C6F" w:rsidP="00E84D5D">
      <w:pPr>
        <w:rPr>
          <w:sz w:val="44"/>
          <w:szCs w:val="44"/>
        </w:rPr>
      </w:pPr>
      <w:r>
        <w:rPr>
          <w:sz w:val="44"/>
          <w:szCs w:val="44"/>
        </w:rPr>
        <w:t>5</w:t>
      </w:r>
      <w:r w:rsidR="00E84D5D" w:rsidRPr="00E61D98">
        <w:rPr>
          <w:sz w:val="44"/>
          <w:szCs w:val="44"/>
        </w:rPr>
        <w:t>. Latency and Overhead</w:t>
      </w:r>
    </w:p>
    <w:p w14:paraId="00D9126C" w14:textId="77777777" w:rsidR="00E84D5D" w:rsidRPr="00E61D98" w:rsidRDefault="00E84D5D" w:rsidP="00E84D5D">
      <w:pPr>
        <w:rPr>
          <w:sz w:val="32"/>
          <w:szCs w:val="32"/>
        </w:rPr>
      </w:pPr>
      <w:r w:rsidRPr="00E61D98">
        <w:rPr>
          <w:sz w:val="32"/>
          <w:szCs w:val="32"/>
        </w:rPr>
        <w:t>Latency</w:t>
      </w:r>
    </w:p>
    <w:p w14:paraId="055AD607" w14:textId="0F03FC1B" w:rsidR="001E5BF7" w:rsidRDefault="00CF15AF" w:rsidP="00E84D5D">
      <w:r w:rsidRPr="00CF15AF">
        <w:lastRenderedPageBreak/>
        <w:t>Latency refers to the time delay between a user action and the actual response of the device. In IoT systems, lower latency is extremely important for achieving fast and smooth real-time operation.</w:t>
      </w:r>
    </w:p>
    <w:p w14:paraId="2955C920" w14:textId="77777777" w:rsidR="00E418E7" w:rsidRDefault="00E418E7" w:rsidP="00E84D5D"/>
    <w:p w14:paraId="409E9E1D" w14:textId="7684E638" w:rsidR="00E84D5D" w:rsidRPr="00E61D98" w:rsidRDefault="00E84D5D" w:rsidP="00E84D5D">
      <w:pPr>
        <w:rPr>
          <w:sz w:val="28"/>
          <w:szCs w:val="28"/>
        </w:rPr>
      </w:pPr>
      <w:r w:rsidRPr="00E61D98">
        <w:rPr>
          <w:sz w:val="28"/>
          <w:szCs w:val="28"/>
        </w:rPr>
        <w:t>In This Project</w:t>
      </w:r>
      <w:r w:rsidR="00E61D98" w:rsidRPr="00E61D98">
        <w:rPr>
          <w:sz w:val="28"/>
          <w:szCs w:val="28"/>
        </w:rPr>
        <w:t xml:space="preserve"> </w:t>
      </w:r>
      <w:r w:rsidRPr="00E61D98">
        <w:rPr>
          <w:sz w:val="28"/>
          <w:szCs w:val="28"/>
        </w:rPr>
        <w:t>Latency occurs during:</w:t>
      </w:r>
    </w:p>
    <w:p w14:paraId="20248814" w14:textId="77777777" w:rsidR="00E84D5D" w:rsidRDefault="00E84D5D" w:rsidP="00E84D5D">
      <w:r>
        <w:t>Internet communication</w:t>
      </w:r>
    </w:p>
    <w:p w14:paraId="348538A4" w14:textId="16677FFB" w:rsidR="00E84D5D" w:rsidRDefault="00970DF1" w:rsidP="00E84D5D">
      <w:r>
        <w:rPr>
          <w:noProof/>
        </w:rPr>
        <w:drawing>
          <wp:anchor distT="0" distB="0" distL="114300" distR="114300" simplePos="0" relativeHeight="251665408" behindDoc="0" locked="0" layoutInCell="1" allowOverlap="1" wp14:anchorId="021B3C4A" wp14:editId="48AEF076">
            <wp:simplePos x="0" y="0"/>
            <wp:positionH relativeFrom="margin">
              <wp:posOffset>2219325</wp:posOffset>
            </wp:positionH>
            <wp:positionV relativeFrom="margin">
              <wp:posOffset>1028499</wp:posOffset>
            </wp:positionV>
            <wp:extent cx="3832225" cy="1191260"/>
            <wp:effectExtent l="0" t="0" r="0" b="8890"/>
            <wp:wrapSquare wrapText="bothSides"/>
            <wp:docPr id="1141645696" name="Picture 12" descr="What is Latency? and Why it does mat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Latency? and Why it does matter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32225" cy="1191260"/>
                    </a:xfrm>
                    <a:prstGeom prst="rect">
                      <a:avLst/>
                    </a:prstGeom>
                    <a:noFill/>
                    <a:ln>
                      <a:noFill/>
                    </a:ln>
                  </pic:spPr>
                </pic:pic>
              </a:graphicData>
            </a:graphic>
          </wp:anchor>
        </w:drawing>
      </w:r>
      <w:r w:rsidR="00E84D5D">
        <w:t>Wi-Fi transmission</w:t>
      </w:r>
    </w:p>
    <w:p w14:paraId="75DAA917" w14:textId="72AF3E15" w:rsidR="00E84D5D" w:rsidRDefault="00E84D5D" w:rsidP="00E84D5D">
      <w:r>
        <w:t>Cloud server processing</w:t>
      </w:r>
      <w:r w:rsidR="00970DF1" w:rsidRPr="00970DF1">
        <w:t xml:space="preserve"> </w:t>
      </w:r>
    </w:p>
    <w:p w14:paraId="6095DC6D" w14:textId="381D8DF7" w:rsidR="00E84D5D" w:rsidRPr="00E61D98" w:rsidRDefault="00E84D5D" w:rsidP="00E84D5D">
      <w:pPr>
        <w:rPr>
          <w:sz w:val="28"/>
          <w:szCs w:val="28"/>
        </w:rPr>
      </w:pPr>
      <w:r w:rsidRPr="00E61D98">
        <w:rPr>
          <w:sz w:val="28"/>
          <w:szCs w:val="28"/>
        </w:rPr>
        <w:t>Factors Affecting Latency</w:t>
      </w:r>
    </w:p>
    <w:p w14:paraId="70363236" w14:textId="1A67AD13" w:rsidR="00E84D5D" w:rsidRDefault="00E84D5D" w:rsidP="00E84D5D">
      <w:r>
        <w:t>Internet speed</w:t>
      </w:r>
    </w:p>
    <w:p w14:paraId="6A31420B" w14:textId="19F37BDB" w:rsidR="00E84D5D" w:rsidRDefault="00E84D5D" w:rsidP="00E84D5D">
      <w:r>
        <w:t>Wi-Fi signal strength</w:t>
      </w:r>
    </w:p>
    <w:p w14:paraId="22DA7C70" w14:textId="48216571" w:rsidR="00E84D5D" w:rsidRDefault="00E84D5D" w:rsidP="00E84D5D">
      <w:r>
        <w:t>Server response time</w:t>
      </w:r>
    </w:p>
    <w:p w14:paraId="32E49773" w14:textId="0F1FB79A" w:rsidR="00E84D5D" w:rsidRPr="00E61D98" w:rsidRDefault="00E84D5D" w:rsidP="00E84D5D">
      <w:pPr>
        <w:rPr>
          <w:sz w:val="32"/>
          <w:szCs w:val="32"/>
        </w:rPr>
      </w:pPr>
      <w:r w:rsidRPr="00E61D98">
        <w:rPr>
          <w:sz w:val="32"/>
          <w:szCs w:val="32"/>
        </w:rPr>
        <w:t>Overhead</w:t>
      </w:r>
    </w:p>
    <w:p w14:paraId="7042AE46" w14:textId="6338127B" w:rsidR="00F77D11" w:rsidRDefault="00F77D11" w:rsidP="00E84D5D">
      <w:pPr>
        <w:rPr>
          <w:sz w:val="28"/>
          <w:szCs w:val="28"/>
        </w:rPr>
      </w:pPr>
      <w:r w:rsidRPr="00F77D11">
        <w:t>Overhead refers to the extra communication and processing resources required for transmitting data in a network system</w:t>
      </w:r>
      <w:r w:rsidRPr="00F77D11">
        <w:rPr>
          <w:sz w:val="28"/>
          <w:szCs w:val="28"/>
        </w:rPr>
        <w:t>.</w:t>
      </w:r>
    </w:p>
    <w:p w14:paraId="4D3CD98C" w14:textId="2209E27E" w:rsidR="00E84D5D" w:rsidRPr="00812654" w:rsidRDefault="00E84D5D" w:rsidP="00E84D5D">
      <w:pPr>
        <w:rPr>
          <w:sz w:val="28"/>
          <w:szCs w:val="28"/>
        </w:rPr>
      </w:pPr>
      <w:r w:rsidRPr="00812654">
        <w:rPr>
          <w:sz w:val="28"/>
          <w:szCs w:val="28"/>
        </w:rPr>
        <w:t>Types of Overhead</w:t>
      </w:r>
    </w:p>
    <w:p w14:paraId="32729DC9" w14:textId="77777777" w:rsidR="00E84D5D" w:rsidRDefault="00E84D5D" w:rsidP="00E84D5D">
      <w:r>
        <w:t>Network overhead</w:t>
      </w:r>
    </w:p>
    <w:p w14:paraId="721BFE42" w14:textId="77777777" w:rsidR="00E84D5D" w:rsidRDefault="00E84D5D" w:rsidP="00E84D5D">
      <w:r>
        <w:t>Protocol overhead</w:t>
      </w:r>
    </w:p>
    <w:p w14:paraId="36F62CCD" w14:textId="77777777" w:rsidR="00E84D5D" w:rsidRDefault="00E84D5D" w:rsidP="00E84D5D">
      <w:r>
        <w:t>Memory overhead</w:t>
      </w:r>
    </w:p>
    <w:p w14:paraId="1D219402" w14:textId="77777777" w:rsidR="00E84D5D" w:rsidRDefault="00E84D5D" w:rsidP="00E84D5D">
      <w:r>
        <w:t>Processing overhead</w:t>
      </w:r>
    </w:p>
    <w:p w14:paraId="2C37DAE8" w14:textId="285F4B4E" w:rsidR="00E84D5D" w:rsidRPr="00812654" w:rsidRDefault="00E84D5D" w:rsidP="00E84D5D">
      <w:pPr>
        <w:rPr>
          <w:sz w:val="28"/>
          <w:szCs w:val="28"/>
        </w:rPr>
      </w:pPr>
      <w:r w:rsidRPr="00812654">
        <w:rPr>
          <w:sz w:val="28"/>
          <w:szCs w:val="28"/>
        </w:rPr>
        <w:t>Overhead in the Project</w:t>
      </w:r>
    </w:p>
    <w:p w14:paraId="75D5C960" w14:textId="6C8BBB9A" w:rsidR="00E84D5D" w:rsidRPr="00812654" w:rsidRDefault="00E84D5D" w:rsidP="00E84D5D">
      <w:pPr>
        <w:rPr>
          <w:sz w:val="28"/>
          <w:szCs w:val="28"/>
        </w:rPr>
      </w:pPr>
      <w:r w:rsidRPr="00812654">
        <w:rPr>
          <w:sz w:val="28"/>
          <w:szCs w:val="28"/>
        </w:rPr>
        <w:t>Examples:</w:t>
      </w:r>
    </w:p>
    <w:p w14:paraId="259B5293" w14:textId="15587C61" w:rsidR="00E84D5D" w:rsidRDefault="00E84D5D" w:rsidP="00E84D5D">
      <w:r>
        <w:t>Wi-Fi packet transmission</w:t>
      </w:r>
    </w:p>
    <w:p w14:paraId="52BB9E0E" w14:textId="4680C014" w:rsidR="00E84D5D" w:rsidRDefault="00E84D5D" w:rsidP="00E84D5D">
      <w:r>
        <w:t>TCP/IP headers</w:t>
      </w:r>
    </w:p>
    <w:p w14:paraId="3C1E7C7F" w14:textId="5965E91F" w:rsidR="002A6592" w:rsidRPr="007D7AC3" w:rsidRDefault="00E84D5D" w:rsidP="00E84D5D">
      <w:r>
        <w:t>Authentication tokens</w:t>
      </w:r>
    </w:p>
    <w:p w14:paraId="4E752F09" w14:textId="7C3ED0F8" w:rsidR="00E418E7" w:rsidRPr="00812654" w:rsidRDefault="00D20DB3" w:rsidP="00E84D5D">
      <w:pPr>
        <w:rPr>
          <w:sz w:val="44"/>
          <w:szCs w:val="44"/>
        </w:rPr>
      </w:pPr>
      <w:r>
        <w:rPr>
          <w:noProof/>
        </w:rPr>
        <w:lastRenderedPageBreak/>
        <w:drawing>
          <wp:anchor distT="0" distB="0" distL="114300" distR="114300" simplePos="0" relativeHeight="251668480" behindDoc="0" locked="0" layoutInCell="1" allowOverlap="1" wp14:anchorId="5978FBE0" wp14:editId="02DC9563">
            <wp:simplePos x="0" y="0"/>
            <wp:positionH relativeFrom="margin">
              <wp:posOffset>2942431</wp:posOffset>
            </wp:positionH>
            <wp:positionV relativeFrom="margin">
              <wp:posOffset>-461486</wp:posOffset>
            </wp:positionV>
            <wp:extent cx="1589405" cy="1240155"/>
            <wp:effectExtent l="0" t="0" r="0" b="0"/>
            <wp:wrapSquare wrapText="bothSides"/>
            <wp:docPr id="1627815674" name="Picture 15" descr="AC Lamp Setup with Relay | Smart La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C Lamp Setup with Relay | Smart Lamp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9405" cy="1240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C6F">
        <w:rPr>
          <w:sz w:val="44"/>
          <w:szCs w:val="44"/>
        </w:rPr>
        <w:t>6</w:t>
      </w:r>
      <w:r w:rsidR="00E84D5D" w:rsidRPr="00812654">
        <w:rPr>
          <w:sz w:val="44"/>
          <w:szCs w:val="44"/>
        </w:rPr>
        <w:t>. Hardware Division</w:t>
      </w:r>
    </w:p>
    <w:p w14:paraId="0708988B" w14:textId="787DBACC" w:rsidR="00E84D5D" w:rsidRDefault="00E84D5D" w:rsidP="00E84D5D">
      <w:pPr>
        <w:rPr>
          <w:sz w:val="32"/>
          <w:szCs w:val="32"/>
        </w:rPr>
      </w:pPr>
      <w:r w:rsidRPr="00812654">
        <w:rPr>
          <w:sz w:val="32"/>
          <w:szCs w:val="32"/>
        </w:rPr>
        <w:t>Hardware Components</w:t>
      </w:r>
    </w:p>
    <w:tbl>
      <w:tblPr>
        <w:tblStyle w:val="TableGrid"/>
        <w:tblW w:w="0" w:type="auto"/>
        <w:tblLook w:val="04A0" w:firstRow="1" w:lastRow="0" w:firstColumn="1" w:lastColumn="0" w:noHBand="0" w:noVBand="1"/>
      </w:tblPr>
      <w:tblGrid>
        <w:gridCol w:w="4315"/>
        <w:gridCol w:w="4185"/>
      </w:tblGrid>
      <w:tr w:rsidR="00812654" w14:paraId="4A18376B" w14:textId="77777777" w:rsidTr="00E339F9">
        <w:trPr>
          <w:trHeight w:val="694"/>
        </w:trPr>
        <w:tc>
          <w:tcPr>
            <w:tcW w:w="4315" w:type="dxa"/>
          </w:tcPr>
          <w:p w14:paraId="66ED804F" w14:textId="0550CEC7" w:rsidR="00812654" w:rsidRPr="00812654" w:rsidRDefault="00812654" w:rsidP="00812654">
            <w:pPr>
              <w:jc w:val="center"/>
              <w:rPr>
                <w:sz w:val="36"/>
                <w:szCs w:val="36"/>
              </w:rPr>
            </w:pPr>
            <w:r w:rsidRPr="00812654">
              <w:rPr>
                <w:sz w:val="36"/>
                <w:szCs w:val="36"/>
              </w:rPr>
              <w:t>components</w:t>
            </w:r>
          </w:p>
        </w:tc>
        <w:tc>
          <w:tcPr>
            <w:tcW w:w="4185" w:type="dxa"/>
          </w:tcPr>
          <w:p w14:paraId="40605135" w14:textId="5F493985" w:rsidR="00812654" w:rsidRPr="00812654" w:rsidRDefault="00812654" w:rsidP="00812654">
            <w:pPr>
              <w:jc w:val="center"/>
              <w:rPr>
                <w:sz w:val="36"/>
                <w:szCs w:val="36"/>
              </w:rPr>
            </w:pPr>
            <w:r w:rsidRPr="00812654">
              <w:rPr>
                <w:sz w:val="36"/>
                <w:szCs w:val="36"/>
              </w:rPr>
              <w:t>function</w:t>
            </w:r>
          </w:p>
        </w:tc>
      </w:tr>
      <w:tr w:rsidR="00812654" w14:paraId="7292423E" w14:textId="77777777" w:rsidTr="00E339F9">
        <w:trPr>
          <w:trHeight w:val="548"/>
        </w:trPr>
        <w:tc>
          <w:tcPr>
            <w:tcW w:w="4315" w:type="dxa"/>
          </w:tcPr>
          <w:p w14:paraId="1E12E38F" w14:textId="6B1FF17F" w:rsidR="00812654" w:rsidRPr="00812654" w:rsidRDefault="00812654" w:rsidP="00E84D5D">
            <w:pPr>
              <w:rPr>
                <w:sz w:val="30"/>
                <w:szCs w:val="30"/>
              </w:rPr>
            </w:pPr>
            <w:r w:rsidRPr="00812654">
              <w:rPr>
                <w:sz w:val="30"/>
                <w:szCs w:val="30"/>
              </w:rPr>
              <w:t>ESP32</w:t>
            </w:r>
          </w:p>
        </w:tc>
        <w:tc>
          <w:tcPr>
            <w:tcW w:w="4185" w:type="dxa"/>
          </w:tcPr>
          <w:p w14:paraId="55B096B3" w14:textId="6A583F66" w:rsidR="00812654" w:rsidRPr="00812654" w:rsidRDefault="00812654" w:rsidP="00E84D5D">
            <w:pPr>
              <w:rPr>
                <w:sz w:val="30"/>
                <w:szCs w:val="30"/>
              </w:rPr>
            </w:pPr>
            <w:r w:rsidRPr="00812654">
              <w:rPr>
                <w:sz w:val="30"/>
                <w:szCs w:val="30"/>
              </w:rPr>
              <w:t>Main controller</w:t>
            </w:r>
          </w:p>
        </w:tc>
      </w:tr>
      <w:tr w:rsidR="00812654" w14:paraId="06870105" w14:textId="77777777" w:rsidTr="00E339F9">
        <w:trPr>
          <w:trHeight w:val="570"/>
        </w:trPr>
        <w:tc>
          <w:tcPr>
            <w:tcW w:w="4315" w:type="dxa"/>
          </w:tcPr>
          <w:p w14:paraId="70042FF8" w14:textId="2FBA7434" w:rsidR="00812654" w:rsidRPr="00812654" w:rsidRDefault="00812654" w:rsidP="00E84D5D">
            <w:pPr>
              <w:rPr>
                <w:sz w:val="30"/>
                <w:szCs w:val="30"/>
              </w:rPr>
            </w:pPr>
            <w:r w:rsidRPr="00812654">
              <w:rPr>
                <w:sz w:val="30"/>
                <w:szCs w:val="30"/>
              </w:rPr>
              <w:t>Relay module</w:t>
            </w:r>
          </w:p>
        </w:tc>
        <w:tc>
          <w:tcPr>
            <w:tcW w:w="4185" w:type="dxa"/>
          </w:tcPr>
          <w:p w14:paraId="6BB12937" w14:textId="4822ECBD" w:rsidR="00812654" w:rsidRPr="00812654" w:rsidRDefault="00812654" w:rsidP="00E84D5D">
            <w:pPr>
              <w:rPr>
                <w:sz w:val="30"/>
                <w:szCs w:val="30"/>
              </w:rPr>
            </w:pPr>
            <w:r w:rsidRPr="00812654">
              <w:rPr>
                <w:sz w:val="30"/>
                <w:szCs w:val="30"/>
              </w:rPr>
              <w:t>Switches AC bulb</w:t>
            </w:r>
          </w:p>
        </w:tc>
      </w:tr>
      <w:tr w:rsidR="00812654" w14:paraId="4C6230F2" w14:textId="77777777" w:rsidTr="00E339F9">
        <w:trPr>
          <w:trHeight w:val="548"/>
        </w:trPr>
        <w:tc>
          <w:tcPr>
            <w:tcW w:w="4315" w:type="dxa"/>
          </w:tcPr>
          <w:p w14:paraId="043ECECC" w14:textId="4AD98135" w:rsidR="00812654" w:rsidRPr="00812654" w:rsidRDefault="00812654" w:rsidP="00E84D5D">
            <w:pPr>
              <w:rPr>
                <w:sz w:val="30"/>
                <w:szCs w:val="30"/>
              </w:rPr>
            </w:pPr>
            <w:r w:rsidRPr="00812654">
              <w:rPr>
                <w:sz w:val="30"/>
                <w:szCs w:val="30"/>
              </w:rPr>
              <w:t>Blulb</w:t>
            </w:r>
          </w:p>
        </w:tc>
        <w:tc>
          <w:tcPr>
            <w:tcW w:w="4185" w:type="dxa"/>
          </w:tcPr>
          <w:p w14:paraId="78902180" w14:textId="512CB4C9" w:rsidR="00812654" w:rsidRPr="00812654" w:rsidRDefault="00812654" w:rsidP="00E84D5D">
            <w:pPr>
              <w:rPr>
                <w:sz w:val="30"/>
                <w:szCs w:val="30"/>
              </w:rPr>
            </w:pPr>
            <w:r w:rsidRPr="00812654">
              <w:rPr>
                <w:sz w:val="30"/>
                <w:szCs w:val="30"/>
              </w:rPr>
              <w:t xml:space="preserve">Output Device </w:t>
            </w:r>
          </w:p>
        </w:tc>
      </w:tr>
      <w:tr w:rsidR="00812654" w14:paraId="50BD0E33" w14:textId="77777777" w:rsidTr="00E339F9">
        <w:trPr>
          <w:trHeight w:val="558"/>
        </w:trPr>
        <w:tc>
          <w:tcPr>
            <w:tcW w:w="4315" w:type="dxa"/>
          </w:tcPr>
          <w:p w14:paraId="6DFCA115" w14:textId="6BE8F048" w:rsidR="00812654" w:rsidRPr="00812654" w:rsidRDefault="00812654" w:rsidP="00E84D5D">
            <w:pPr>
              <w:rPr>
                <w:sz w:val="30"/>
                <w:szCs w:val="30"/>
              </w:rPr>
            </w:pPr>
            <w:r w:rsidRPr="00812654">
              <w:rPr>
                <w:sz w:val="30"/>
                <w:szCs w:val="30"/>
              </w:rPr>
              <w:t>Jumper Wire</w:t>
            </w:r>
          </w:p>
        </w:tc>
        <w:tc>
          <w:tcPr>
            <w:tcW w:w="4185" w:type="dxa"/>
          </w:tcPr>
          <w:p w14:paraId="0FBC956C" w14:textId="695F8D27" w:rsidR="00812654" w:rsidRPr="00812654" w:rsidRDefault="00812654" w:rsidP="00E84D5D">
            <w:pPr>
              <w:rPr>
                <w:sz w:val="30"/>
                <w:szCs w:val="30"/>
              </w:rPr>
            </w:pPr>
            <w:r w:rsidRPr="00812654">
              <w:rPr>
                <w:sz w:val="30"/>
                <w:szCs w:val="30"/>
              </w:rPr>
              <w:t>connections</w:t>
            </w:r>
          </w:p>
        </w:tc>
      </w:tr>
      <w:tr w:rsidR="00812654" w14:paraId="79825A9D" w14:textId="77777777" w:rsidTr="00E339F9">
        <w:trPr>
          <w:trHeight w:val="566"/>
        </w:trPr>
        <w:tc>
          <w:tcPr>
            <w:tcW w:w="4315" w:type="dxa"/>
          </w:tcPr>
          <w:p w14:paraId="7FD69CAE" w14:textId="3A295427" w:rsidR="00812654" w:rsidRPr="00812654" w:rsidRDefault="00812654" w:rsidP="00E84D5D">
            <w:pPr>
              <w:rPr>
                <w:sz w:val="30"/>
                <w:szCs w:val="30"/>
              </w:rPr>
            </w:pPr>
            <w:r w:rsidRPr="00812654">
              <w:rPr>
                <w:sz w:val="30"/>
                <w:szCs w:val="30"/>
              </w:rPr>
              <w:t>Breadboard</w:t>
            </w:r>
          </w:p>
        </w:tc>
        <w:tc>
          <w:tcPr>
            <w:tcW w:w="4185" w:type="dxa"/>
          </w:tcPr>
          <w:p w14:paraId="6745BD77" w14:textId="5B1EC766" w:rsidR="00812654" w:rsidRPr="00812654" w:rsidRDefault="00812654" w:rsidP="00E84D5D">
            <w:pPr>
              <w:rPr>
                <w:sz w:val="30"/>
                <w:szCs w:val="30"/>
              </w:rPr>
            </w:pPr>
            <w:r w:rsidRPr="00812654">
              <w:rPr>
                <w:sz w:val="30"/>
                <w:szCs w:val="30"/>
              </w:rPr>
              <w:t>Circuit assembly</w:t>
            </w:r>
          </w:p>
        </w:tc>
      </w:tr>
      <w:tr w:rsidR="00812654" w14:paraId="24834241" w14:textId="77777777" w:rsidTr="00E339F9">
        <w:trPr>
          <w:trHeight w:val="546"/>
        </w:trPr>
        <w:tc>
          <w:tcPr>
            <w:tcW w:w="4315" w:type="dxa"/>
          </w:tcPr>
          <w:p w14:paraId="56949809" w14:textId="1F4B33F3" w:rsidR="00812654" w:rsidRPr="00812654" w:rsidRDefault="00812654" w:rsidP="00E84D5D">
            <w:pPr>
              <w:rPr>
                <w:sz w:val="30"/>
                <w:szCs w:val="30"/>
              </w:rPr>
            </w:pPr>
            <w:r w:rsidRPr="00812654">
              <w:rPr>
                <w:sz w:val="30"/>
                <w:szCs w:val="30"/>
              </w:rPr>
              <w:t>Power Supply</w:t>
            </w:r>
          </w:p>
        </w:tc>
        <w:tc>
          <w:tcPr>
            <w:tcW w:w="4185" w:type="dxa"/>
          </w:tcPr>
          <w:p w14:paraId="1D997DFE" w14:textId="12D27F31" w:rsidR="00812654" w:rsidRPr="00812654" w:rsidRDefault="00812654" w:rsidP="00E84D5D">
            <w:pPr>
              <w:rPr>
                <w:sz w:val="30"/>
                <w:szCs w:val="30"/>
              </w:rPr>
            </w:pPr>
            <w:r w:rsidRPr="00812654">
              <w:rPr>
                <w:sz w:val="30"/>
                <w:szCs w:val="30"/>
              </w:rPr>
              <w:t>Power ESP32</w:t>
            </w:r>
          </w:p>
        </w:tc>
      </w:tr>
    </w:tbl>
    <w:p w14:paraId="41BA762C" w14:textId="2AFA6027" w:rsidR="00F957EE" w:rsidRDefault="00F957EE" w:rsidP="00E84D5D">
      <w:pPr>
        <w:rPr>
          <w:sz w:val="44"/>
          <w:szCs w:val="44"/>
        </w:rPr>
      </w:pPr>
    </w:p>
    <w:p w14:paraId="232CB689" w14:textId="2731FC92" w:rsidR="00E84D5D" w:rsidRPr="00237A65" w:rsidRDefault="008B7C6F" w:rsidP="00193694">
      <w:pPr>
        <w:tabs>
          <w:tab w:val="left" w:pos="6622"/>
        </w:tabs>
        <w:rPr>
          <w:sz w:val="44"/>
          <w:szCs w:val="44"/>
        </w:rPr>
      </w:pPr>
      <w:r>
        <w:rPr>
          <w:sz w:val="44"/>
          <w:szCs w:val="44"/>
        </w:rPr>
        <w:t>7</w:t>
      </w:r>
      <w:r w:rsidR="00E84D5D" w:rsidRPr="00237A65">
        <w:rPr>
          <w:sz w:val="44"/>
          <w:szCs w:val="44"/>
        </w:rPr>
        <w:t>. Software Division</w:t>
      </w:r>
      <w:r w:rsidR="00193694">
        <w:rPr>
          <w:sz w:val="44"/>
          <w:szCs w:val="44"/>
        </w:rPr>
        <w:tab/>
      </w:r>
    </w:p>
    <w:p w14:paraId="76389FA9" w14:textId="0941CEC3" w:rsidR="003570ED" w:rsidRDefault="00E84D5D" w:rsidP="00E84D5D">
      <w:pPr>
        <w:rPr>
          <w:sz w:val="32"/>
          <w:szCs w:val="32"/>
        </w:rPr>
      </w:pPr>
      <w:r w:rsidRPr="00237A65">
        <w:rPr>
          <w:sz w:val="32"/>
          <w:szCs w:val="32"/>
        </w:rPr>
        <w:t>Software Components</w:t>
      </w:r>
    </w:p>
    <w:tbl>
      <w:tblPr>
        <w:tblStyle w:val="TableGrid"/>
        <w:tblW w:w="0" w:type="auto"/>
        <w:tblLook w:val="04A0" w:firstRow="1" w:lastRow="0" w:firstColumn="1" w:lastColumn="0" w:noHBand="0" w:noVBand="1"/>
      </w:tblPr>
      <w:tblGrid>
        <w:gridCol w:w="4315"/>
        <w:gridCol w:w="4315"/>
      </w:tblGrid>
      <w:tr w:rsidR="00237A65" w14:paraId="673E6435" w14:textId="77777777" w:rsidTr="00D20DB3">
        <w:trPr>
          <w:trHeight w:val="773"/>
        </w:trPr>
        <w:tc>
          <w:tcPr>
            <w:tcW w:w="4315" w:type="dxa"/>
          </w:tcPr>
          <w:p w14:paraId="542A1F21" w14:textId="787BF503" w:rsidR="00237A65" w:rsidRDefault="00237A65" w:rsidP="00237A65">
            <w:pPr>
              <w:jc w:val="center"/>
              <w:rPr>
                <w:sz w:val="32"/>
                <w:szCs w:val="32"/>
              </w:rPr>
            </w:pPr>
            <w:r>
              <w:rPr>
                <w:sz w:val="32"/>
                <w:szCs w:val="32"/>
              </w:rPr>
              <w:t>Software</w:t>
            </w:r>
          </w:p>
        </w:tc>
        <w:tc>
          <w:tcPr>
            <w:tcW w:w="4315" w:type="dxa"/>
          </w:tcPr>
          <w:p w14:paraId="6EF92647" w14:textId="4060C766" w:rsidR="00237A65" w:rsidRDefault="00237A65" w:rsidP="00237A65">
            <w:pPr>
              <w:jc w:val="center"/>
              <w:rPr>
                <w:sz w:val="32"/>
                <w:szCs w:val="32"/>
              </w:rPr>
            </w:pPr>
            <w:r>
              <w:rPr>
                <w:sz w:val="32"/>
                <w:szCs w:val="32"/>
              </w:rPr>
              <w:t>Purpose</w:t>
            </w:r>
          </w:p>
        </w:tc>
      </w:tr>
      <w:tr w:rsidR="00237A65" w14:paraId="1C0E722A" w14:textId="77777777" w:rsidTr="00D20DB3">
        <w:trPr>
          <w:trHeight w:val="558"/>
        </w:trPr>
        <w:tc>
          <w:tcPr>
            <w:tcW w:w="4315" w:type="dxa"/>
          </w:tcPr>
          <w:p w14:paraId="5F972D2E" w14:textId="7D63D070" w:rsidR="00237A65" w:rsidRPr="00237A65" w:rsidRDefault="00237A65" w:rsidP="00E84D5D">
            <w:pPr>
              <w:rPr>
                <w:sz w:val="28"/>
                <w:szCs w:val="28"/>
              </w:rPr>
            </w:pPr>
            <w:r w:rsidRPr="00237A65">
              <w:rPr>
                <w:sz w:val="28"/>
                <w:szCs w:val="28"/>
              </w:rPr>
              <w:t>Arduino IDE</w:t>
            </w:r>
          </w:p>
        </w:tc>
        <w:tc>
          <w:tcPr>
            <w:tcW w:w="4315" w:type="dxa"/>
          </w:tcPr>
          <w:p w14:paraId="45AD1514" w14:textId="5B9C2EAE" w:rsidR="00237A65" w:rsidRPr="00237A65" w:rsidRDefault="00237A65" w:rsidP="00E84D5D">
            <w:pPr>
              <w:rPr>
                <w:sz w:val="28"/>
                <w:szCs w:val="28"/>
              </w:rPr>
            </w:pPr>
            <w:r w:rsidRPr="00237A65">
              <w:rPr>
                <w:sz w:val="28"/>
                <w:szCs w:val="28"/>
              </w:rPr>
              <w:t>Programming ESP32</w:t>
            </w:r>
          </w:p>
        </w:tc>
      </w:tr>
      <w:tr w:rsidR="00237A65" w14:paraId="3C8280B6" w14:textId="77777777" w:rsidTr="00D20DB3">
        <w:trPr>
          <w:trHeight w:val="560"/>
        </w:trPr>
        <w:tc>
          <w:tcPr>
            <w:tcW w:w="4315" w:type="dxa"/>
          </w:tcPr>
          <w:p w14:paraId="713E7D30" w14:textId="0111839E" w:rsidR="00237A65" w:rsidRPr="00237A65" w:rsidRDefault="00237A65" w:rsidP="00E84D5D">
            <w:pPr>
              <w:rPr>
                <w:sz w:val="28"/>
                <w:szCs w:val="28"/>
              </w:rPr>
            </w:pPr>
            <w:r w:rsidRPr="00237A65">
              <w:rPr>
                <w:sz w:val="28"/>
                <w:szCs w:val="28"/>
              </w:rPr>
              <w:t>Blynk IOT</w:t>
            </w:r>
          </w:p>
        </w:tc>
        <w:tc>
          <w:tcPr>
            <w:tcW w:w="4315" w:type="dxa"/>
          </w:tcPr>
          <w:p w14:paraId="055582AB" w14:textId="11C1CE74" w:rsidR="00237A65" w:rsidRPr="00237A65" w:rsidRDefault="00237A65" w:rsidP="00E84D5D">
            <w:pPr>
              <w:rPr>
                <w:sz w:val="28"/>
                <w:szCs w:val="28"/>
              </w:rPr>
            </w:pPr>
            <w:r w:rsidRPr="00237A65">
              <w:rPr>
                <w:sz w:val="28"/>
                <w:szCs w:val="28"/>
              </w:rPr>
              <w:t>Mobile Interface</w:t>
            </w:r>
          </w:p>
        </w:tc>
      </w:tr>
      <w:tr w:rsidR="00237A65" w14:paraId="2D2EA4CA" w14:textId="77777777" w:rsidTr="00D20DB3">
        <w:trPr>
          <w:trHeight w:val="554"/>
        </w:trPr>
        <w:tc>
          <w:tcPr>
            <w:tcW w:w="4315" w:type="dxa"/>
          </w:tcPr>
          <w:p w14:paraId="75908E7F" w14:textId="13268DA7" w:rsidR="00237A65" w:rsidRPr="00237A65" w:rsidRDefault="00237A65" w:rsidP="00E84D5D">
            <w:pPr>
              <w:rPr>
                <w:sz w:val="28"/>
                <w:szCs w:val="28"/>
              </w:rPr>
            </w:pPr>
            <w:r w:rsidRPr="00237A65">
              <w:rPr>
                <w:sz w:val="28"/>
                <w:szCs w:val="28"/>
              </w:rPr>
              <w:t>ESP32 Board package</w:t>
            </w:r>
          </w:p>
        </w:tc>
        <w:tc>
          <w:tcPr>
            <w:tcW w:w="4315" w:type="dxa"/>
          </w:tcPr>
          <w:p w14:paraId="45B789CF" w14:textId="125BB8A9" w:rsidR="00237A65" w:rsidRPr="00237A65" w:rsidRDefault="00237A65" w:rsidP="00E84D5D">
            <w:pPr>
              <w:rPr>
                <w:sz w:val="28"/>
                <w:szCs w:val="28"/>
              </w:rPr>
            </w:pPr>
            <w:r w:rsidRPr="00237A65">
              <w:rPr>
                <w:sz w:val="28"/>
                <w:szCs w:val="28"/>
              </w:rPr>
              <w:t>ESP32 programming support</w:t>
            </w:r>
          </w:p>
        </w:tc>
      </w:tr>
      <w:tr w:rsidR="00237A65" w14:paraId="757761E5" w14:textId="77777777" w:rsidTr="00D20DB3">
        <w:trPr>
          <w:trHeight w:val="548"/>
        </w:trPr>
        <w:tc>
          <w:tcPr>
            <w:tcW w:w="4315" w:type="dxa"/>
          </w:tcPr>
          <w:p w14:paraId="7174A402" w14:textId="241B7DAF" w:rsidR="00237A65" w:rsidRPr="00237A65" w:rsidRDefault="00237A65" w:rsidP="00E84D5D">
            <w:pPr>
              <w:rPr>
                <w:sz w:val="28"/>
                <w:szCs w:val="28"/>
              </w:rPr>
            </w:pPr>
            <w:r w:rsidRPr="00237A65">
              <w:rPr>
                <w:sz w:val="28"/>
                <w:szCs w:val="28"/>
              </w:rPr>
              <w:t>Blynk Library</w:t>
            </w:r>
          </w:p>
        </w:tc>
        <w:tc>
          <w:tcPr>
            <w:tcW w:w="4315" w:type="dxa"/>
          </w:tcPr>
          <w:p w14:paraId="22C4DDA2" w14:textId="6D82190C" w:rsidR="00237A65" w:rsidRPr="00237A65" w:rsidRDefault="00237A65" w:rsidP="00E84D5D">
            <w:pPr>
              <w:rPr>
                <w:sz w:val="28"/>
                <w:szCs w:val="28"/>
              </w:rPr>
            </w:pPr>
            <w:r w:rsidRPr="00237A65">
              <w:rPr>
                <w:sz w:val="28"/>
                <w:szCs w:val="28"/>
              </w:rPr>
              <w:t>Cloud communication</w:t>
            </w:r>
          </w:p>
        </w:tc>
      </w:tr>
      <w:tr w:rsidR="00237A65" w14:paraId="7DFCBEC8" w14:textId="77777777" w:rsidTr="00D20DB3">
        <w:trPr>
          <w:trHeight w:val="556"/>
        </w:trPr>
        <w:tc>
          <w:tcPr>
            <w:tcW w:w="4315" w:type="dxa"/>
          </w:tcPr>
          <w:p w14:paraId="7FF38A6B" w14:textId="22F9014B" w:rsidR="00237A65" w:rsidRPr="00237A65" w:rsidRDefault="00237A65" w:rsidP="00E84D5D">
            <w:pPr>
              <w:rPr>
                <w:sz w:val="28"/>
                <w:szCs w:val="28"/>
              </w:rPr>
            </w:pPr>
            <w:proofErr w:type="spellStart"/>
            <w:r w:rsidRPr="00237A65">
              <w:rPr>
                <w:sz w:val="28"/>
                <w:szCs w:val="28"/>
              </w:rPr>
              <w:t>WiFi</w:t>
            </w:r>
            <w:proofErr w:type="spellEnd"/>
            <w:r w:rsidRPr="00237A65">
              <w:rPr>
                <w:sz w:val="28"/>
                <w:szCs w:val="28"/>
              </w:rPr>
              <w:t xml:space="preserve"> Library</w:t>
            </w:r>
          </w:p>
        </w:tc>
        <w:tc>
          <w:tcPr>
            <w:tcW w:w="4315" w:type="dxa"/>
          </w:tcPr>
          <w:p w14:paraId="3D12315E" w14:textId="28710126" w:rsidR="00237A65" w:rsidRPr="00237A65" w:rsidRDefault="00237A65" w:rsidP="00E84D5D">
            <w:pPr>
              <w:rPr>
                <w:sz w:val="28"/>
                <w:szCs w:val="28"/>
              </w:rPr>
            </w:pPr>
            <w:r w:rsidRPr="00237A65">
              <w:rPr>
                <w:sz w:val="28"/>
                <w:szCs w:val="28"/>
              </w:rPr>
              <w:t>Internet connectivity</w:t>
            </w:r>
          </w:p>
        </w:tc>
      </w:tr>
    </w:tbl>
    <w:p w14:paraId="10547909" w14:textId="74BB682D" w:rsidR="00690BF3" w:rsidRDefault="00690BF3" w:rsidP="00E84D5D">
      <w:pPr>
        <w:rPr>
          <w:sz w:val="44"/>
          <w:szCs w:val="44"/>
        </w:rPr>
      </w:pPr>
    </w:p>
    <w:p w14:paraId="04BCAE1C" w14:textId="5A893A83" w:rsidR="00E84D5D" w:rsidRPr="00237A65" w:rsidRDefault="008B7C6F" w:rsidP="00E84D5D">
      <w:pPr>
        <w:rPr>
          <w:sz w:val="44"/>
          <w:szCs w:val="44"/>
        </w:rPr>
      </w:pPr>
      <w:r>
        <w:rPr>
          <w:sz w:val="44"/>
          <w:szCs w:val="44"/>
        </w:rPr>
        <w:lastRenderedPageBreak/>
        <w:t>8</w:t>
      </w:r>
      <w:r w:rsidR="00E84D5D" w:rsidRPr="00237A65">
        <w:rPr>
          <w:sz w:val="44"/>
          <w:szCs w:val="44"/>
        </w:rPr>
        <w:t>. Communication Protocols</w:t>
      </w:r>
    </w:p>
    <w:p w14:paraId="557023E4" w14:textId="5D9698BE" w:rsidR="00E84D5D" w:rsidRPr="00237A65" w:rsidRDefault="00FF42E1" w:rsidP="00E84D5D">
      <w:pPr>
        <w:rPr>
          <w:sz w:val="32"/>
          <w:szCs w:val="32"/>
        </w:rPr>
      </w:pPr>
      <w:r>
        <w:rPr>
          <w:noProof/>
        </w:rPr>
        <w:drawing>
          <wp:anchor distT="0" distB="0" distL="114300" distR="114300" simplePos="0" relativeHeight="251663360" behindDoc="0" locked="0" layoutInCell="1" allowOverlap="1" wp14:anchorId="195A128E" wp14:editId="3549D60C">
            <wp:simplePos x="0" y="0"/>
            <wp:positionH relativeFrom="margin">
              <wp:posOffset>3087370</wp:posOffset>
            </wp:positionH>
            <wp:positionV relativeFrom="margin">
              <wp:posOffset>608965</wp:posOffset>
            </wp:positionV>
            <wp:extent cx="2640330" cy="1478915"/>
            <wp:effectExtent l="0" t="0" r="7620" b="6985"/>
            <wp:wrapSquare wrapText="bothSides"/>
            <wp:docPr id="612743225" name="Picture 10" descr="WiFi Logo, symbol, meaning, hi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iFi Logo, symbol, meaning, history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40330" cy="1478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5D" w:rsidRPr="00237A65">
        <w:rPr>
          <w:sz w:val="32"/>
          <w:szCs w:val="32"/>
        </w:rPr>
        <w:t>Wi-Fi Protocol</w:t>
      </w:r>
      <w:r w:rsidR="003B0EBB" w:rsidRPr="003B0EBB">
        <w:t xml:space="preserve"> </w:t>
      </w:r>
    </w:p>
    <w:p w14:paraId="2D61CF31" w14:textId="564B7940" w:rsidR="00C1139B" w:rsidRDefault="00C1139B" w:rsidP="00E84D5D">
      <w:r>
        <w:t xml:space="preserve">It is a protocol used for </w:t>
      </w:r>
      <w:proofErr w:type="spellStart"/>
      <w:r>
        <w:t>wi</w:t>
      </w:r>
      <w:r w:rsidR="002C295C">
        <w:t>F</w:t>
      </w:r>
      <w:r>
        <w:t>i</w:t>
      </w:r>
      <w:proofErr w:type="spellEnd"/>
      <w:r>
        <w:t xml:space="preserve"> communication</w:t>
      </w:r>
      <w:r w:rsidR="006A3263">
        <w:t xml:space="preserve">         </w:t>
      </w:r>
    </w:p>
    <w:p w14:paraId="647DECF9" w14:textId="0003C686" w:rsidR="003570ED" w:rsidRDefault="003570ED" w:rsidP="00E84D5D">
      <w:r>
        <w:t>It is used for:-</w:t>
      </w:r>
    </w:p>
    <w:p w14:paraId="1393EC26" w14:textId="45AE5F13" w:rsidR="00E84D5D" w:rsidRDefault="00237A65" w:rsidP="00E84D5D">
      <w:r>
        <w:t>1.</w:t>
      </w:r>
      <w:r w:rsidR="00E84D5D">
        <w:t>Wireless connectivity</w:t>
      </w:r>
      <w:r w:rsidR="00F26D5C" w:rsidRPr="00F26D5C">
        <w:t xml:space="preserve"> </w:t>
      </w:r>
    </w:p>
    <w:p w14:paraId="2CD735F6" w14:textId="25E1ABDE" w:rsidR="00E84D5D" w:rsidRDefault="00237A65" w:rsidP="00E84D5D">
      <w:r>
        <w:t>2.</w:t>
      </w:r>
      <w:r w:rsidR="00E84D5D">
        <w:t>Internet communication</w:t>
      </w:r>
    </w:p>
    <w:p w14:paraId="573DF522" w14:textId="5216CF37" w:rsidR="00E84D5D" w:rsidRDefault="00237A65" w:rsidP="00E84D5D">
      <w:r>
        <w:t>3.</w:t>
      </w:r>
      <w:r w:rsidR="00E84D5D">
        <w:t>Cloud access</w:t>
      </w:r>
    </w:p>
    <w:p w14:paraId="0E9E5D85" w14:textId="01722A6F" w:rsidR="00237A65" w:rsidRDefault="00237A65" w:rsidP="00E84D5D"/>
    <w:p w14:paraId="24FF99F9" w14:textId="6BE7FC41" w:rsidR="00E84D5D" w:rsidRPr="00237A65" w:rsidRDefault="00E84D5D" w:rsidP="00E84D5D">
      <w:pPr>
        <w:rPr>
          <w:sz w:val="32"/>
          <w:szCs w:val="32"/>
        </w:rPr>
      </w:pPr>
      <w:r w:rsidRPr="00237A65">
        <w:rPr>
          <w:sz w:val="32"/>
          <w:szCs w:val="32"/>
        </w:rPr>
        <w:t>TCP/IP Protocol</w:t>
      </w:r>
    </w:p>
    <w:p w14:paraId="7CC2A452" w14:textId="001F3AD8" w:rsidR="00E84D5D" w:rsidRDefault="00E84D5D" w:rsidP="00E84D5D">
      <w:r>
        <w:t xml:space="preserve">TCP/IP </w:t>
      </w:r>
      <w:r w:rsidR="009C4D1D">
        <w:t xml:space="preserve">is used to </w:t>
      </w:r>
      <w:r>
        <w:t xml:space="preserve"> communication between</w:t>
      </w:r>
      <w:r w:rsidR="009C4D1D">
        <w:t xml:space="preserve"> de</w:t>
      </w:r>
      <w:r w:rsidR="002C295C">
        <w:t>v</w:t>
      </w:r>
      <w:r w:rsidR="009C4D1D">
        <w:t>ices.</w:t>
      </w:r>
    </w:p>
    <w:p w14:paraId="6330E27D" w14:textId="348C7944" w:rsidR="008B7C6F" w:rsidRDefault="008B7C6F" w:rsidP="00E84D5D"/>
    <w:p w14:paraId="17CA7A8D" w14:textId="5A1B004C" w:rsidR="00230EB1" w:rsidRDefault="00230EB1" w:rsidP="00E84D5D"/>
    <w:p w14:paraId="2F622B42" w14:textId="71A20918" w:rsidR="00230EB1" w:rsidRDefault="00230EB1" w:rsidP="00E84D5D"/>
    <w:p w14:paraId="10DA62F1" w14:textId="737B45BA" w:rsidR="00230EB1" w:rsidRDefault="00230EB1" w:rsidP="00E84D5D"/>
    <w:p w14:paraId="13005EFF" w14:textId="7BADEFA9" w:rsidR="008B7C6F" w:rsidRPr="008B7C6F" w:rsidRDefault="008B7C6F" w:rsidP="008B7C6F">
      <w:pPr>
        <w:rPr>
          <w:sz w:val="44"/>
          <w:szCs w:val="44"/>
        </w:rPr>
      </w:pPr>
      <w:r w:rsidRPr="008B7C6F">
        <w:rPr>
          <w:sz w:val="44"/>
          <w:szCs w:val="44"/>
        </w:rPr>
        <w:t>9. Program</w:t>
      </w:r>
    </w:p>
    <w:p w14:paraId="6AE8A730" w14:textId="191AF13B" w:rsidR="008B7C6F" w:rsidRPr="008B7C6F" w:rsidRDefault="008B7C6F" w:rsidP="008B7C6F">
      <w:pPr>
        <w:rPr>
          <w:sz w:val="32"/>
          <w:szCs w:val="32"/>
        </w:rPr>
      </w:pPr>
      <w:r w:rsidRPr="008B7C6F">
        <w:rPr>
          <w:sz w:val="32"/>
          <w:szCs w:val="32"/>
        </w:rPr>
        <w:t>Complete Program Structure</w:t>
      </w:r>
    </w:p>
    <w:p w14:paraId="1D105B37" w14:textId="48A49853" w:rsidR="008B7C6F" w:rsidRPr="008B7C6F" w:rsidRDefault="008B7C6F" w:rsidP="008B7C6F">
      <w:pPr>
        <w:rPr>
          <w:sz w:val="20"/>
          <w:szCs w:val="20"/>
          <w:lang w:val="en-IN"/>
        </w:rPr>
      </w:pPr>
      <w:r w:rsidRPr="008B7C6F">
        <w:rPr>
          <w:sz w:val="20"/>
          <w:szCs w:val="20"/>
          <w:lang w:val="en-IN"/>
        </w:rPr>
        <w:t>#define BLYNK_PRINT Serial</w:t>
      </w:r>
    </w:p>
    <w:p w14:paraId="792F005B" w14:textId="45D28726" w:rsidR="008B7C6F" w:rsidRPr="008B7C6F" w:rsidRDefault="008B7C6F" w:rsidP="008B7C6F">
      <w:pPr>
        <w:rPr>
          <w:sz w:val="20"/>
          <w:szCs w:val="20"/>
          <w:lang w:val="en-IN"/>
        </w:rPr>
      </w:pPr>
      <w:r w:rsidRPr="008B7C6F">
        <w:rPr>
          <w:sz w:val="20"/>
          <w:szCs w:val="20"/>
          <w:lang w:val="en-IN"/>
        </w:rPr>
        <w:t> #define BLYNK_TEMPLATE_ID"TMPL3zlGeCC9M"</w:t>
      </w:r>
    </w:p>
    <w:p w14:paraId="1B2D9015" w14:textId="758FA77A" w:rsidR="008B7C6F" w:rsidRPr="008B7C6F" w:rsidRDefault="008B7C6F" w:rsidP="008B7C6F">
      <w:pPr>
        <w:rPr>
          <w:sz w:val="20"/>
          <w:szCs w:val="20"/>
          <w:lang w:val="en-IN"/>
        </w:rPr>
      </w:pPr>
      <w:r w:rsidRPr="008B7C6F">
        <w:rPr>
          <w:sz w:val="20"/>
          <w:szCs w:val="20"/>
          <w:lang w:val="en-IN"/>
        </w:rPr>
        <w:t xml:space="preserve"> #define </w:t>
      </w:r>
      <w:proofErr w:type="spellStart"/>
      <w:r w:rsidRPr="008B7C6F">
        <w:rPr>
          <w:sz w:val="20"/>
          <w:szCs w:val="20"/>
          <w:lang w:val="en-IN"/>
        </w:rPr>
        <w:t>BLYNK_TEMPLATE_NAME"light</w:t>
      </w:r>
      <w:proofErr w:type="spellEnd"/>
      <w:r w:rsidRPr="008B7C6F">
        <w:rPr>
          <w:sz w:val="20"/>
          <w:szCs w:val="20"/>
          <w:lang w:val="en-IN"/>
        </w:rPr>
        <w:t xml:space="preserve"> </w:t>
      </w:r>
      <w:proofErr w:type="spellStart"/>
      <w:r w:rsidRPr="008B7C6F">
        <w:rPr>
          <w:sz w:val="20"/>
          <w:szCs w:val="20"/>
          <w:lang w:val="en-IN"/>
        </w:rPr>
        <w:t>iot</w:t>
      </w:r>
      <w:proofErr w:type="spellEnd"/>
      <w:r w:rsidRPr="008B7C6F">
        <w:rPr>
          <w:sz w:val="20"/>
          <w:szCs w:val="20"/>
          <w:lang w:val="en-IN"/>
        </w:rPr>
        <w:t xml:space="preserve">" </w:t>
      </w:r>
    </w:p>
    <w:p w14:paraId="35C82F57" w14:textId="64F35A46" w:rsidR="008B7C6F" w:rsidRPr="008B7C6F" w:rsidRDefault="008B7C6F" w:rsidP="008B7C6F">
      <w:pPr>
        <w:rPr>
          <w:sz w:val="20"/>
          <w:szCs w:val="20"/>
          <w:lang w:val="en-IN"/>
        </w:rPr>
      </w:pPr>
      <w:r w:rsidRPr="008B7C6F">
        <w:rPr>
          <w:sz w:val="20"/>
          <w:szCs w:val="20"/>
          <w:lang w:val="en-IN"/>
        </w:rPr>
        <w:t> #define BLYNK_AUTH_TOKEN"RvQhItYi4Vndytf80_ZB4e29lNLj85pT"</w:t>
      </w:r>
    </w:p>
    <w:p w14:paraId="5BCCF9E4" w14:textId="30402EA8" w:rsidR="008B7C6F" w:rsidRPr="008B7C6F" w:rsidRDefault="008B7C6F" w:rsidP="008B7C6F">
      <w:pPr>
        <w:rPr>
          <w:sz w:val="20"/>
          <w:szCs w:val="20"/>
          <w:lang w:val="en-IN"/>
        </w:rPr>
      </w:pPr>
      <w:r w:rsidRPr="008B7C6F">
        <w:rPr>
          <w:sz w:val="20"/>
          <w:szCs w:val="20"/>
          <w:lang w:val="en-IN"/>
        </w:rPr>
        <w:t>#include &lt;</w:t>
      </w:r>
      <w:proofErr w:type="spellStart"/>
      <w:r w:rsidRPr="008B7C6F">
        <w:rPr>
          <w:sz w:val="20"/>
          <w:szCs w:val="20"/>
          <w:lang w:val="en-IN"/>
        </w:rPr>
        <w:t>WiFi.h</w:t>
      </w:r>
      <w:proofErr w:type="spellEnd"/>
      <w:r w:rsidRPr="008B7C6F">
        <w:rPr>
          <w:sz w:val="20"/>
          <w:szCs w:val="20"/>
          <w:lang w:val="en-IN"/>
        </w:rPr>
        <w:t>&gt;</w:t>
      </w:r>
    </w:p>
    <w:p w14:paraId="619B7F23" w14:textId="027D1F1A" w:rsidR="008B7C6F" w:rsidRPr="008B7C6F" w:rsidRDefault="008B7C6F" w:rsidP="008B7C6F">
      <w:pPr>
        <w:rPr>
          <w:sz w:val="20"/>
          <w:szCs w:val="20"/>
          <w:lang w:val="en-IN"/>
        </w:rPr>
      </w:pPr>
      <w:r w:rsidRPr="008B7C6F">
        <w:rPr>
          <w:sz w:val="20"/>
          <w:szCs w:val="20"/>
          <w:lang w:val="en-IN"/>
        </w:rPr>
        <w:t>#include &lt;</w:t>
      </w:r>
      <w:proofErr w:type="spellStart"/>
      <w:r w:rsidRPr="008B7C6F">
        <w:rPr>
          <w:sz w:val="20"/>
          <w:szCs w:val="20"/>
          <w:lang w:val="en-IN"/>
        </w:rPr>
        <w:t>WiFiClient.h</w:t>
      </w:r>
      <w:proofErr w:type="spellEnd"/>
      <w:r w:rsidRPr="008B7C6F">
        <w:rPr>
          <w:sz w:val="20"/>
          <w:szCs w:val="20"/>
          <w:lang w:val="en-IN"/>
        </w:rPr>
        <w:t>&gt;</w:t>
      </w:r>
    </w:p>
    <w:p w14:paraId="25693D5B" w14:textId="47A594EF" w:rsidR="008B7C6F" w:rsidRPr="008B7C6F" w:rsidRDefault="008B7C6F" w:rsidP="008B7C6F">
      <w:pPr>
        <w:rPr>
          <w:sz w:val="20"/>
          <w:szCs w:val="20"/>
          <w:lang w:val="en-IN"/>
        </w:rPr>
      </w:pPr>
      <w:r w:rsidRPr="008B7C6F">
        <w:rPr>
          <w:sz w:val="20"/>
          <w:szCs w:val="20"/>
          <w:lang w:val="en-IN"/>
        </w:rPr>
        <w:t>#include &lt;BlynkSimpleEsp32.h&gt;</w:t>
      </w:r>
    </w:p>
    <w:p w14:paraId="2A08407C" w14:textId="744D46B2" w:rsidR="008B7C6F" w:rsidRPr="008B7C6F" w:rsidRDefault="008B7C6F" w:rsidP="008B7C6F">
      <w:pPr>
        <w:rPr>
          <w:sz w:val="20"/>
          <w:szCs w:val="20"/>
          <w:lang w:val="en-IN"/>
        </w:rPr>
      </w:pPr>
      <w:r w:rsidRPr="008B7C6F">
        <w:rPr>
          <w:sz w:val="20"/>
          <w:szCs w:val="20"/>
          <w:lang w:val="en-IN"/>
        </w:rPr>
        <w:t xml:space="preserve">char </w:t>
      </w:r>
      <w:proofErr w:type="spellStart"/>
      <w:proofErr w:type="gramStart"/>
      <w:r w:rsidRPr="008B7C6F">
        <w:rPr>
          <w:sz w:val="20"/>
          <w:szCs w:val="20"/>
          <w:lang w:val="en-IN"/>
        </w:rPr>
        <w:t>ssid</w:t>
      </w:r>
      <w:proofErr w:type="spellEnd"/>
      <w:r w:rsidRPr="008B7C6F">
        <w:rPr>
          <w:sz w:val="20"/>
          <w:szCs w:val="20"/>
          <w:lang w:val="en-IN"/>
        </w:rPr>
        <w:t>[</w:t>
      </w:r>
      <w:proofErr w:type="gramEnd"/>
      <w:r w:rsidRPr="008B7C6F">
        <w:rPr>
          <w:sz w:val="20"/>
          <w:szCs w:val="20"/>
          <w:lang w:val="en-IN"/>
        </w:rPr>
        <w:t>] = "Redmi 9 Power";</w:t>
      </w:r>
    </w:p>
    <w:p w14:paraId="76353CD1" w14:textId="297C4596" w:rsidR="008B7C6F" w:rsidRPr="008B7C6F" w:rsidRDefault="008B7C6F" w:rsidP="008B7C6F">
      <w:pPr>
        <w:rPr>
          <w:sz w:val="20"/>
          <w:szCs w:val="20"/>
          <w:lang w:val="en-IN"/>
        </w:rPr>
      </w:pPr>
      <w:r w:rsidRPr="008B7C6F">
        <w:rPr>
          <w:sz w:val="20"/>
          <w:szCs w:val="20"/>
          <w:lang w:val="en-IN"/>
        </w:rPr>
        <w:lastRenderedPageBreak/>
        <w:t xml:space="preserve">char </w:t>
      </w:r>
      <w:proofErr w:type="gramStart"/>
      <w:r w:rsidRPr="008B7C6F">
        <w:rPr>
          <w:sz w:val="20"/>
          <w:szCs w:val="20"/>
          <w:lang w:val="en-IN"/>
        </w:rPr>
        <w:t>pass[</w:t>
      </w:r>
      <w:proofErr w:type="gramEnd"/>
      <w:r w:rsidRPr="008B7C6F">
        <w:rPr>
          <w:sz w:val="20"/>
          <w:szCs w:val="20"/>
          <w:lang w:val="en-IN"/>
        </w:rPr>
        <w:t>] = "password";</w:t>
      </w:r>
    </w:p>
    <w:p w14:paraId="736B1835" w14:textId="1C35CBDF" w:rsidR="008B7C6F" w:rsidRPr="008B7C6F" w:rsidRDefault="008B7C6F" w:rsidP="008B7C6F">
      <w:pPr>
        <w:rPr>
          <w:sz w:val="20"/>
          <w:szCs w:val="20"/>
          <w:lang w:val="en-IN"/>
        </w:rPr>
      </w:pPr>
      <w:r w:rsidRPr="008B7C6F">
        <w:rPr>
          <w:sz w:val="20"/>
          <w:szCs w:val="20"/>
          <w:lang w:val="en-IN"/>
        </w:rPr>
        <w:t xml:space="preserve">void </w:t>
      </w:r>
      <w:proofErr w:type="gramStart"/>
      <w:r w:rsidRPr="008B7C6F">
        <w:rPr>
          <w:sz w:val="20"/>
          <w:szCs w:val="20"/>
          <w:lang w:val="en-IN"/>
        </w:rPr>
        <w:t>setup(</w:t>
      </w:r>
      <w:proofErr w:type="gramEnd"/>
      <w:r w:rsidRPr="008B7C6F">
        <w:rPr>
          <w:sz w:val="20"/>
          <w:szCs w:val="20"/>
          <w:lang w:val="en-IN"/>
        </w:rPr>
        <w:t>)</w:t>
      </w:r>
    </w:p>
    <w:p w14:paraId="2211E480" w14:textId="66FE1428" w:rsidR="008B7C6F" w:rsidRPr="008B7C6F" w:rsidRDefault="008B7C6F" w:rsidP="008B7C6F">
      <w:pPr>
        <w:rPr>
          <w:sz w:val="20"/>
          <w:szCs w:val="20"/>
          <w:lang w:val="en-IN"/>
        </w:rPr>
      </w:pPr>
      <w:r w:rsidRPr="008B7C6F">
        <w:rPr>
          <w:sz w:val="20"/>
          <w:szCs w:val="20"/>
          <w:lang w:val="en-IN"/>
        </w:rPr>
        <w:t>{</w:t>
      </w:r>
    </w:p>
    <w:p w14:paraId="432E0240" w14:textId="539E195E" w:rsidR="008B7C6F" w:rsidRPr="008B7C6F" w:rsidRDefault="00FF42E1" w:rsidP="008B7C6F">
      <w:pPr>
        <w:rPr>
          <w:sz w:val="20"/>
          <w:szCs w:val="20"/>
          <w:lang w:val="en-IN"/>
        </w:rPr>
      </w:pPr>
      <w:r>
        <w:rPr>
          <w:noProof/>
        </w:rPr>
        <w:drawing>
          <wp:anchor distT="0" distB="0" distL="114300" distR="114300" simplePos="0" relativeHeight="251669504" behindDoc="0" locked="0" layoutInCell="1" allowOverlap="1" wp14:anchorId="20858749" wp14:editId="0E213CBC">
            <wp:simplePos x="0" y="0"/>
            <wp:positionH relativeFrom="margin">
              <wp:posOffset>3279140</wp:posOffset>
            </wp:positionH>
            <wp:positionV relativeFrom="margin">
              <wp:posOffset>1397317</wp:posOffset>
            </wp:positionV>
            <wp:extent cx="2707005" cy="1586865"/>
            <wp:effectExtent l="0" t="0" r="0" b="0"/>
            <wp:wrapSquare wrapText="bothSides"/>
            <wp:docPr id="1025964504" name="Picture 1" descr="IoT Controlled LED using Blynk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Controlled LED using Blynk and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07005" cy="1586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C6F" w:rsidRPr="008B7C6F">
        <w:rPr>
          <w:sz w:val="20"/>
          <w:szCs w:val="20"/>
          <w:lang w:val="en-IN"/>
        </w:rPr>
        <w:t xml:space="preserve">  </w:t>
      </w:r>
      <w:proofErr w:type="spellStart"/>
      <w:r w:rsidR="008B7C6F" w:rsidRPr="008B7C6F">
        <w:rPr>
          <w:sz w:val="20"/>
          <w:szCs w:val="20"/>
          <w:lang w:val="en-IN"/>
        </w:rPr>
        <w:t>Serial.begin</w:t>
      </w:r>
      <w:proofErr w:type="spellEnd"/>
      <w:r w:rsidR="008B7C6F" w:rsidRPr="008B7C6F">
        <w:rPr>
          <w:sz w:val="20"/>
          <w:szCs w:val="20"/>
          <w:lang w:val="en-IN"/>
        </w:rPr>
        <w:t>(9600);</w:t>
      </w:r>
    </w:p>
    <w:p w14:paraId="57192A0A" w14:textId="7DA93293" w:rsidR="008B7C6F" w:rsidRPr="008B7C6F" w:rsidRDefault="008B7C6F" w:rsidP="008B7C6F">
      <w:pPr>
        <w:rPr>
          <w:sz w:val="20"/>
          <w:szCs w:val="20"/>
          <w:lang w:val="en-IN"/>
        </w:rPr>
      </w:pPr>
      <w:r w:rsidRPr="008B7C6F">
        <w:rPr>
          <w:sz w:val="20"/>
          <w:szCs w:val="20"/>
          <w:lang w:val="en-IN"/>
        </w:rPr>
        <w:t xml:space="preserve">  </w:t>
      </w:r>
      <w:proofErr w:type="spellStart"/>
      <w:r w:rsidRPr="008B7C6F">
        <w:rPr>
          <w:sz w:val="20"/>
          <w:szCs w:val="20"/>
          <w:lang w:val="en-IN"/>
        </w:rPr>
        <w:t>Blynk.begin</w:t>
      </w:r>
      <w:proofErr w:type="spellEnd"/>
      <w:r w:rsidRPr="008B7C6F">
        <w:rPr>
          <w:sz w:val="20"/>
          <w:szCs w:val="20"/>
          <w:lang w:val="en-IN"/>
        </w:rPr>
        <w:t xml:space="preserve">(BLYNK_AUTH_TOKEN, </w:t>
      </w:r>
      <w:proofErr w:type="spellStart"/>
      <w:r w:rsidRPr="008B7C6F">
        <w:rPr>
          <w:sz w:val="20"/>
          <w:szCs w:val="20"/>
          <w:lang w:val="en-IN"/>
        </w:rPr>
        <w:t>ssid</w:t>
      </w:r>
      <w:proofErr w:type="spellEnd"/>
      <w:r w:rsidRPr="008B7C6F">
        <w:rPr>
          <w:sz w:val="20"/>
          <w:szCs w:val="20"/>
          <w:lang w:val="en-IN"/>
        </w:rPr>
        <w:t>, pass);</w:t>
      </w:r>
    </w:p>
    <w:p w14:paraId="5EB69276" w14:textId="5DEEB9E3" w:rsidR="008B7C6F" w:rsidRPr="008B7C6F" w:rsidRDefault="008B7C6F" w:rsidP="008B7C6F">
      <w:pPr>
        <w:rPr>
          <w:sz w:val="20"/>
          <w:szCs w:val="20"/>
          <w:lang w:val="en-IN"/>
        </w:rPr>
      </w:pPr>
      <w:r w:rsidRPr="008B7C6F">
        <w:rPr>
          <w:sz w:val="20"/>
          <w:szCs w:val="20"/>
          <w:lang w:val="en-IN"/>
        </w:rPr>
        <w:t>}</w:t>
      </w:r>
    </w:p>
    <w:p w14:paraId="1D1DA84A" w14:textId="0FC4C5DF" w:rsidR="008B7C6F" w:rsidRPr="008B7C6F" w:rsidRDefault="008B7C6F" w:rsidP="008B7C6F">
      <w:pPr>
        <w:rPr>
          <w:sz w:val="20"/>
          <w:szCs w:val="20"/>
          <w:lang w:val="en-IN"/>
        </w:rPr>
      </w:pPr>
      <w:r w:rsidRPr="008B7C6F">
        <w:rPr>
          <w:sz w:val="20"/>
          <w:szCs w:val="20"/>
          <w:lang w:val="en-IN"/>
        </w:rPr>
        <w:t xml:space="preserve">void </w:t>
      </w:r>
      <w:proofErr w:type="gramStart"/>
      <w:r w:rsidRPr="008B7C6F">
        <w:rPr>
          <w:sz w:val="20"/>
          <w:szCs w:val="20"/>
          <w:lang w:val="en-IN"/>
        </w:rPr>
        <w:t>loop(</w:t>
      </w:r>
      <w:proofErr w:type="gramEnd"/>
      <w:r w:rsidRPr="008B7C6F">
        <w:rPr>
          <w:sz w:val="20"/>
          <w:szCs w:val="20"/>
          <w:lang w:val="en-IN"/>
        </w:rPr>
        <w:t>)</w:t>
      </w:r>
    </w:p>
    <w:p w14:paraId="15CDD62F" w14:textId="77777777" w:rsidR="008B7C6F" w:rsidRPr="008B7C6F" w:rsidRDefault="008B7C6F" w:rsidP="008B7C6F">
      <w:pPr>
        <w:rPr>
          <w:sz w:val="20"/>
          <w:szCs w:val="20"/>
          <w:lang w:val="en-IN"/>
        </w:rPr>
      </w:pPr>
      <w:r w:rsidRPr="008B7C6F">
        <w:rPr>
          <w:sz w:val="20"/>
          <w:szCs w:val="20"/>
          <w:lang w:val="en-IN"/>
        </w:rPr>
        <w:t>{</w:t>
      </w:r>
    </w:p>
    <w:p w14:paraId="149E7E80" w14:textId="77777777" w:rsidR="008B7C6F" w:rsidRPr="008B7C6F" w:rsidRDefault="008B7C6F" w:rsidP="008B7C6F">
      <w:pPr>
        <w:rPr>
          <w:sz w:val="20"/>
          <w:szCs w:val="20"/>
          <w:lang w:val="en-IN"/>
        </w:rPr>
      </w:pPr>
      <w:r w:rsidRPr="008B7C6F">
        <w:rPr>
          <w:sz w:val="20"/>
          <w:szCs w:val="20"/>
          <w:lang w:val="en-IN"/>
        </w:rPr>
        <w:t xml:space="preserve">  </w:t>
      </w:r>
      <w:proofErr w:type="spellStart"/>
      <w:proofErr w:type="gramStart"/>
      <w:r w:rsidRPr="008B7C6F">
        <w:rPr>
          <w:sz w:val="20"/>
          <w:szCs w:val="20"/>
          <w:lang w:val="en-IN"/>
        </w:rPr>
        <w:t>Blynk.run</w:t>
      </w:r>
      <w:proofErr w:type="spellEnd"/>
      <w:r w:rsidRPr="008B7C6F">
        <w:rPr>
          <w:sz w:val="20"/>
          <w:szCs w:val="20"/>
          <w:lang w:val="en-IN"/>
        </w:rPr>
        <w:t>(</w:t>
      </w:r>
      <w:proofErr w:type="gramEnd"/>
      <w:r w:rsidRPr="008B7C6F">
        <w:rPr>
          <w:sz w:val="20"/>
          <w:szCs w:val="20"/>
          <w:lang w:val="en-IN"/>
        </w:rPr>
        <w:t>);</w:t>
      </w:r>
    </w:p>
    <w:p w14:paraId="1F67BB89" w14:textId="77777777" w:rsidR="008B7C6F" w:rsidRPr="008B7C6F" w:rsidRDefault="008B7C6F" w:rsidP="008B7C6F">
      <w:pPr>
        <w:rPr>
          <w:sz w:val="20"/>
          <w:szCs w:val="20"/>
          <w:lang w:val="en-IN"/>
        </w:rPr>
      </w:pPr>
      <w:r w:rsidRPr="008B7C6F">
        <w:rPr>
          <w:sz w:val="20"/>
          <w:szCs w:val="20"/>
          <w:lang w:val="en-IN"/>
        </w:rPr>
        <w:t>}</w:t>
      </w:r>
    </w:p>
    <w:p w14:paraId="08761CFF" w14:textId="365C632A" w:rsidR="003B2AC4" w:rsidRPr="005D5195" w:rsidRDefault="005D5195" w:rsidP="005D5195">
      <w:pPr>
        <w:rPr>
          <w:sz w:val="44"/>
          <w:szCs w:val="44"/>
        </w:rPr>
      </w:pPr>
      <w:r w:rsidRPr="005D5195">
        <w:rPr>
          <w:sz w:val="44"/>
          <w:szCs w:val="44"/>
        </w:rPr>
        <w:t>10.Program explanation</w:t>
      </w:r>
    </w:p>
    <w:p w14:paraId="4C8D54BC" w14:textId="77777777" w:rsidR="005D5195" w:rsidRPr="005D5195" w:rsidRDefault="005D5195" w:rsidP="005D5195">
      <w:pPr>
        <w:rPr>
          <w:sz w:val="28"/>
          <w:szCs w:val="28"/>
        </w:rPr>
      </w:pPr>
      <w:r w:rsidRPr="005D5195">
        <w:rPr>
          <w:sz w:val="28"/>
          <w:szCs w:val="28"/>
        </w:rPr>
        <w:t>#define BLYNK_PRINT Serial</w:t>
      </w:r>
    </w:p>
    <w:p w14:paraId="4BE22D4E" w14:textId="6698C9A4" w:rsidR="005D5195" w:rsidRPr="003B2AC4" w:rsidRDefault="005D5195" w:rsidP="003B2AC4">
      <w:pPr>
        <w:pStyle w:val="ListBullet"/>
      </w:pPr>
      <w:r>
        <w:t>This line enables debugging messages from the Blynk library to be displayed on the Serial Monitor. It helps in checking connection status and errors.</w:t>
      </w:r>
    </w:p>
    <w:p w14:paraId="53A27E85" w14:textId="77777777" w:rsidR="005D5195" w:rsidRPr="005D5195" w:rsidRDefault="005D5195" w:rsidP="005D5195">
      <w:pPr>
        <w:rPr>
          <w:sz w:val="28"/>
          <w:szCs w:val="28"/>
        </w:rPr>
      </w:pPr>
      <w:r w:rsidRPr="005D5195">
        <w:rPr>
          <w:sz w:val="28"/>
          <w:szCs w:val="28"/>
        </w:rPr>
        <w:t>#define BLYNK_TEMPLATE_ID "TMPL3zlGeCC9M"</w:t>
      </w:r>
    </w:p>
    <w:p w14:paraId="79DE6853" w14:textId="0E7C751E" w:rsidR="005D5195" w:rsidRPr="003B2AC4" w:rsidRDefault="005D5195" w:rsidP="003B2AC4">
      <w:pPr>
        <w:pStyle w:val="ListBullet"/>
      </w:pPr>
      <w:r>
        <w:t>This defines the unique Template ID created in the Blynk cloud platform. It identifies the IoT project template.</w:t>
      </w:r>
    </w:p>
    <w:p w14:paraId="64553F05" w14:textId="77777777" w:rsidR="005D5195" w:rsidRPr="005D5195" w:rsidRDefault="005D5195" w:rsidP="005D5195">
      <w:pPr>
        <w:rPr>
          <w:sz w:val="28"/>
          <w:szCs w:val="28"/>
        </w:rPr>
      </w:pPr>
      <w:r w:rsidRPr="005D5195">
        <w:rPr>
          <w:sz w:val="28"/>
          <w:szCs w:val="28"/>
        </w:rPr>
        <w:t xml:space="preserve">#define BLYNK_TEMPLATE_NAME "light </w:t>
      </w:r>
      <w:proofErr w:type="spellStart"/>
      <w:r w:rsidRPr="005D5195">
        <w:rPr>
          <w:sz w:val="28"/>
          <w:szCs w:val="28"/>
        </w:rPr>
        <w:t>iot</w:t>
      </w:r>
      <w:proofErr w:type="spellEnd"/>
      <w:r w:rsidRPr="005D5195">
        <w:rPr>
          <w:sz w:val="28"/>
          <w:szCs w:val="28"/>
        </w:rPr>
        <w:t>"</w:t>
      </w:r>
    </w:p>
    <w:p w14:paraId="478E9E61" w14:textId="66EA26B6" w:rsidR="003B2AC4" w:rsidRDefault="005D5195" w:rsidP="005D5195">
      <w:pPr>
        <w:pStyle w:val="ListBullet"/>
      </w:pPr>
      <w:r w:rsidRPr="003B2AC4">
        <w:t>This defines the name of the Blynk template used for the project.</w:t>
      </w:r>
    </w:p>
    <w:p w14:paraId="3C674F6D" w14:textId="36431BCF" w:rsidR="005D5195" w:rsidRPr="005D5195" w:rsidRDefault="005D5195" w:rsidP="005D5195">
      <w:pPr>
        <w:rPr>
          <w:sz w:val="26"/>
          <w:szCs w:val="26"/>
        </w:rPr>
      </w:pPr>
      <w:r w:rsidRPr="005D5195">
        <w:rPr>
          <w:sz w:val="26"/>
          <w:szCs w:val="26"/>
        </w:rPr>
        <w:t>#define BLYNK_AUTH_TOKEN "RvQhItYi4Vndytf80_ZB4e29lNLj85pT"</w:t>
      </w:r>
    </w:p>
    <w:p w14:paraId="6A0B37EC" w14:textId="4EB81101" w:rsidR="005D5195" w:rsidRDefault="005D5195" w:rsidP="003B2AC4">
      <w:pPr>
        <w:pStyle w:val="ListBullet"/>
      </w:pPr>
      <w:r>
        <w:t>This line stores the authentication token provided by Blynk. The token allows the ESP32 to securely connect to the Blynk cloud server.</w:t>
      </w:r>
    </w:p>
    <w:p w14:paraId="4B6D46E1" w14:textId="77777777" w:rsidR="005D5195" w:rsidRPr="005D5195" w:rsidRDefault="005D5195" w:rsidP="005D5195">
      <w:pPr>
        <w:rPr>
          <w:sz w:val="28"/>
          <w:szCs w:val="28"/>
        </w:rPr>
      </w:pPr>
      <w:r w:rsidRPr="005D5195">
        <w:rPr>
          <w:sz w:val="28"/>
          <w:szCs w:val="28"/>
        </w:rPr>
        <w:t>#include &lt;</w:t>
      </w:r>
      <w:proofErr w:type="spellStart"/>
      <w:r w:rsidRPr="005D5195">
        <w:rPr>
          <w:sz w:val="28"/>
          <w:szCs w:val="28"/>
        </w:rPr>
        <w:t>WiFi.h</w:t>
      </w:r>
      <w:proofErr w:type="spellEnd"/>
      <w:r w:rsidRPr="005D5195">
        <w:rPr>
          <w:sz w:val="28"/>
          <w:szCs w:val="28"/>
        </w:rPr>
        <w:t>&gt;</w:t>
      </w:r>
    </w:p>
    <w:p w14:paraId="4D0CB98B" w14:textId="57C72C1B" w:rsidR="005D5195" w:rsidRPr="003B2AC4" w:rsidRDefault="005D5195" w:rsidP="003B2AC4">
      <w:pPr>
        <w:pStyle w:val="ListBullet"/>
      </w:pPr>
      <w:r>
        <w:t>This header file enables Wi-Fi functionality in the ESP32 and allows connection to wireless networks.</w:t>
      </w:r>
    </w:p>
    <w:p w14:paraId="2FC3F76C" w14:textId="0BA17B88" w:rsidR="005D5195" w:rsidRPr="005D5195" w:rsidRDefault="005D5195" w:rsidP="005D5195">
      <w:pPr>
        <w:rPr>
          <w:sz w:val="28"/>
          <w:szCs w:val="28"/>
        </w:rPr>
      </w:pPr>
      <w:r w:rsidRPr="005D5195">
        <w:rPr>
          <w:sz w:val="28"/>
          <w:szCs w:val="28"/>
        </w:rPr>
        <w:t>#include &lt;</w:t>
      </w:r>
      <w:proofErr w:type="spellStart"/>
      <w:r w:rsidRPr="005D5195">
        <w:rPr>
          <w:sz w:val="28"/>
          <w:szCs w:val="28"/>
        </w:rPr>
        <w:t>WiFiClient.h</w:t>
      </w:r>
      <w:proofErr w:type="spellEnd"/>
      <w:r w:rsidRPr="005D5195">
        <w:rPr>
          <w:sz w:val="28"/>
          <w:szCs w:val="28"/>
        </w:rPr>
        <w:t>&gt;</w:t>
      </w:r>
    </w:p>
    <w:p w14:paraId="39C28EBE" w14:textId="4580198B" w:rsidR="005D5195" w:rsidRDefault="005D5195" w:rsidP="003B2AC4">
      <w:pPr>
        <w:pStyle w:val="ListBullet"/>
      </w:pPr>
      <w:r>
        <w:lastRenderedPageBreak/>
        <w:t>This library provides TCP/IP client functions for internet communication between the ESP32 and cloud server.</w:t>
      </w:r>
    </w:p>
    <w:p w14:paraId="77EAD275" w14:textId="77777777" w:rsidR="005D5195" w:rsidRPr="005D5195" w:rsidRDefault="005D5195" w:rsidP="005D5195">
      <w:pPr>
        <w:rPr>
          <w:sz w:val="28"/>
          <w:szCs w:val="28"/>
        </w:rPr>
      </w:pPr>
      <w:r w:rsidRPr="005D5195">
        <w:rPr>
          <w:sz w:val="28"/>
          <w:szCs w:val="28"/>
        </w:rPr>
        <w:t>#include &lt;BlynkSimpleEsp32.h&gt;</w:t>
      </w:r>
    </w:p>
    <w:p w14:paraId="2CD5DE29" w14:textId="364E7278" w:rsidR="005D5195" w:rsidRDefault="005D5195" w:rsidP="003B2AC4">
      <w:pPr>
        <w:pStyle w:val="ListBullet"/>
      </w:pPr>
      <w:r>
        <w:t>This library contains all functions required for connecting the ESP32 to the Blynk IoT platform.</w:t>
      </w:r>
    </w:p>
    <w:p w14:paraId="23B8A32A" w14:textId="77777777" w:rsidR="005D5195" w:rsidRPr="005D5195" w:rsidRDefault="005D5195" w:rsidP="005D5195">
      <w:pPr>
        <w:rPr>
          <w:sz w:val="28"/>
          <w:szCs w:val="28"/>
        </w:rPr>
      </w:pPr>
      <w:r w:rsidRPr="005D5195">
        <w:rPr>
          <w:sz w:val="28"/>
          <w:szCs w:val="28"/>
        </w:rPr>
        <w:t xml:space="preserve">char </w:t>
      </w:r>
      <w:proofErr w:type="spellStart"/>
      <w:r w:rsidRPr="005D5195">
        <w:rPr>
          <w:sz w:val="28"/>
          <w:szCs w:val="28"/>
        </w:rPr>
        <w:t>ssid</w:t>
      </w:r>
      <w:proofErr w:type="spellEnd"/>
      <w:r w:rsidRPr="005D5195">
        <w:rPr>
          <w:sz w:val="28"/>
          <w:szCs w:val="28"/>
        </w:rPr>
        <w:t>[] = "Redmi 9 Power";</w:t>
      </w:r>
    </w:p>
    <w:p w14:paraId="3BEA00C8" w14:textId="7AA3358E" w:rsidR="005D5195" w:rsidRDefault="005D5195" w:rsidP="003B2AC4">
      <w:pPr>
        <w:pStyle w:val="ListBullet"/>
      </w:pPr>
      <w:r>
        <w:t>This stores the Wi-Fi network name (SSID) that the ESP32 will connect to.</w:t>
      </w:r>
    </w:p>
    <w:p w14:paraId="1B2CBF04" w14:textId="77777777" w:rsidR="005D5195" w:rsidRPr="005D5195" w:rsidRDefault="005D5195" w:rsidP="005D5195">
      <w:pPr>
        <w:rPr>
          <w:sz w:val="28"/>
          <w:szCs w:val="28"/>
        </w:rPr>
      </w:pPr>
      <w:r w:rsidRPr="005D5195">
        <w:rPr>
          <w:sz w:val="28"/>
          <w:szCs w:val="28"/>
        </w:rPr>
        <w:t>char pass[] = "password";</w:t>
      </w:r>
    </w:p>
    <w:p w14:paraId="4BAB0A04" w14:textId="28761BAE" w:rsidR="005D5195" w:rsidRDefault="005D5195" w:rsidP="003B2AC4">
      <w:pPr>
        <w:pStyle w:val="ListBullet"/>
      </w:pPr>
      <w:r>
        <w:t>This stores the password of the Wi-Fi network.</w:t>
      </w:r>
    </w:p>
    <w:p w14:paraId="7BAC1B5C" w14:textId="77777777" w:rsidR="005D5195" w:rsidRPr="005D5195" w:rsidRDefault="005D5195" w:rsidP="005D5195">
      <w:pPr>
        <w:rPr>
          <w:sz w:val="28"/>
          <w:szCs w:val="28"/>
        </w:rPr>
      </w:pPr>
      <w:r w:rsidRPr="005D5195">
        <w:rPr>
          <w:sz w:val="28"/>
          <w:szCs w:val="28"/>
        </w:rPr>
        <w:t>void setup()</w:t>
      </w:r>
    </w:p>
    <w:p w14:paraId="14A28572" w14:textId="77777777" w:rsidR="005D5195" w:rsidRDefault="005D5195" w:rsidP="003B2AC4">
      <w:pPr>
        <w:pStyle w:val="ListBullet"/>
      </w:pPr>
      <w:r>
        <w:t>The setup() function runs only once when the ESP32 powers ON or resets. It is used for initialization.</w:t>
      </w:r>
    </w:p>
    <w:p w14:paraId="077A4FE6" w14:textId="77777777" w:rsidR="00E80983" w:rsidRDefault="00E80983" w:rsidP="003B2AC4">
      <w:pPr>
        <w:pStyle w:val="ListBullet"/>
      </w:pPr>
    </w:p>
    <w:p w14:paraId="5D16B073" w14:textId="77777777" w:rsidR="005D5195" w:rsidRPr="005D5195" w:rsidRDefault="005D5195" w:rsidP="005D5195">
      <w:pPr>
        <w:rPr>
          <w:sz w:val="28"/>
          <w:szCs w:val="28"/>
        </w:rPr>
      </w:pPr>
      <w:proofErr w:type="spellStart"/>
      <w:r w:rsidRPr="005D5195">
        <w:rPr>
          <w:sz w:val="28"/>
          <w:szCs w:val="28"/>
        </w:rPr>
        <w:t>Serial.begin</w:t>
      </w:r>
      <w:proofErr w:type="spellEnd"/>
      <w:r w:rsidRPr="005D5195">
        <w:rPr>
          <w:sz w:val="28"/>
          <w:szCs w:val="28"/>
        </w:rPr>
        <w:t>(9600);</w:t>
      </w:r>
    </w:p>
    <w:p w14:paraId="13C7E660" w14:textId="6C4019CC" w:rsidR="005D5195" w:rsidRDefault="005D5195" w:rsidP="003B2AC4">
      <w:pPr>
        <w:pStyle w:val="ListBullet"/>
      </w:pPr>
      <w:r>
        <w:t xml:space="preserve">Starts serial communication at 9600 baud </w:t>
      </w:r>
      <w:proofErr w:type="gramStart"/>
      <w:r>
        <w:t>rate</w:t>
      </w:r>
      <w:proofErr w:type="gramEnd"/>
      <w:r>
        <w:t>. It allows communication between the ESP32 and the computer through the Serial Monitor.</w:t>
      </w:r>
    </w:p>
    <w:p w14:paraId="76DDA1BA" w14:textId="77777777" w:rsidR="005D5195" w:rsidRPr="003B2AC4" w:rsidRDefault="005D5195" w:rsidP="005D5195">
      <w:pPr>
        <w:rPr>
          <w:sz w:val="28"/>
          <w:szCs w:val="28"/>
        </w:rPr>
      </w:pPr>
      <w:proofErr w:type="spellStart"/>
      <w:r w:rsidRPr="003B2AC4">
        <w:rPr>
          <w:sz w:val="28"/>
          <w:szCs w:val="28"/>
        </w:rPr>
        <w:t>Blynk.begin</w:t>
      </w:r>
      <w:proofErr w:type="spellEnd"/>
      <w:r w:rsidRPr="003B2AC4">
        <w:rPr>
          <w:sz w:val="28"/>
          <w:szCs w:val="28"/>
        </w:rPr>
        <w:t xml:space="preserve">(BLYNK_AUTH_TOKEN, </w:t>
      </w:r>
      <w:proofErr w:type="spellStart"/>
      <w:r w:rsidRPr="003B2AC4">
        <w:rPr>
          <w:sz w:val="28"/>
          <w:szCs w:val="28"/>
        </w:rPr>
        <w:t>ssid</w:t>
      </w:r>
      <w:proofErr w:type="spellEnd"/>
      <w:r w:rsidRPr="003B2AC4">
        <w:rPr>
          <w:sz w:val="28"/>
          <w:szCs w:val="28"/>
        </w:rPr>
        <w:t>, pass);</w:t>
      </w:r>
    </w:p>
    <w:p w14:paraId="2F9246E5" w14:textId="77777777" w:rsidR="005D5195" w:rsidRDefault="005D5195" w:rsidP="003B2AC4">
      <w:pPr>
        <w:pStyle w:val="ListBullet"/>
      </w:pPr>
      <w:r>
        <w:t>This connects the ESP32 to:</w:t>
      </w:r>
    </w:p>
    <w:p w14:paraId="19B68F71" w14:textId="77777777" w:rsidR="005D5195" w:rsidRDefault="005D5195" w:rsidP="003B2AC4">
      <w:pPr>
        <w:pStyle w:val="ListBullet"/>
      </w:pPr>
      <w:r>
        <w:t>Wi-Fi network</w:t>
      </w:r>
    </w:p>
    <w:p w14:paraId="75B9059E" w14:textId="77777777" w:rsidR="003B2AC4" w:rsidRDefault="005D5195" w:rsidP="003B2AC4">
      <w:pPr>
        <w:pStyle w:val="ListBullet"/>
      </w:pPr>
      <w:r>
        <w:t>Blynk cloud server</w:t>
      </w:r>
    </w:p>
    <w:p w14:paraId="06F0AA27" w14:textId="5D3FDAC8" w:rsidR="005D5195" w:rsidRDefault="005D5195" w:rsidP="003B2AC4">
      <w:pPr>
        <w:pStyle w:val="ListBullet"/>
      </w:pPr>
      <w:r>
        <w:t>using the authentication token, Wi-Fi name, and password.</w:t>
      </w:r>
    </w:p>
    <w:p w14:paraId="134DBCE8" w14:textId="77777777" w:rsidR="005D5195" w:rsidRPr="003B2AC4" w:rsidRDefault="005D5195" w:rsidP="005D5195">
      <w:pPr>
        <w:rPr>
          <w:sz w:val="28"/>
          <w:szCs w:val="28"/>
        </w:rPr>
      </w:pPr>
      <w:r w:rsidRPr="003B2AC4">
        <w:rPr>
          <w:sz w:val="28"/>
          <w:szCs w:val="28"/>
        </w:rPr>
        <w:t>void loop()</w:t>
      </w:r>
    </w:p>
    <w:p w14:paraId="2854DC56" w14:textId="77777777" w:rsidR="005D5195" w:rsidRDefault="005D5195" w:rsidP="003B2AC4">
      <w:pPr>
        <w:pStyle w:val="ListBullet"/>
      </w:pPr>
      <w:r>
        <w:t>The loop() function runs continuously after the setup function completes.</w:t>
      </w:r>
    </w:p>
    <w:p w14:paraId="067960EC" w14:textId="77777777" w:rsidR="005D5195" w:rsidRPr="003B2AC4" w:rsidRDefault="005D5195" w:rsidP="005D5195">
      <w:pPr>
        <w:rPr>
          <w:sz w:val="28"/>
          <w:szCs w:val="28"/>
        </w:rPr>
      </w:pPr>
      <w:proofErr w:type="spellStart"/>
      <w:r w:rsidRPr="003B2AC4">
        <w:rPr>
          <w:sz w:val="28"/>
          <w:szCs w:val="28"/>
        </w:rPr>
        <w:t>Blynk.run</w:t>
      </w:r>
      <w:proofErr w:type="spellEnd"/>
      <w:r w:rsidRPr="003B2AC4">
        <w:rPr>
          <w:sz w:val="28"/>
          <w:szCs w:val="28"/>
        </w:rPr>
        <w:t>();</w:t>
      </w:r>
    </w:p>
    <w:p w14:paraId="7987F8DA" w14:textId="77777777" w:rsidR="005D5195" w:rsidRDefault="005D5195" w:rsidP="003B2AC4">
      <w:pPr>
        <w:pStyle w:val="ListBullet"/>
      </w:pPr>
      <w:r>
        <w:t>This continuously maintains communication between the ESP32 and the Blynk cloud server. It checks for commands from the mobile application.</w:t>
      </w:r>
    </w:p>
    <w:p w14:paraId="6239DCFA" w14:textId="685D310A" w:rsidR="00E84D5D" w:rsidRPr="00D06D6E" w:rsidRDefault="00E84D5D" w:rsidP="00E84D5D">
      <w:pPr>
        <w:rPr>
          <w:sz w:val="32"/>
          <w:szCs w:val="32"/>
        </w:rPr>
      </w:pPr>
      <w:r w:rsidRPr="00D06D6E">
        <w:rPr>
          <w:sz w:val="32"/>
          <w:szCs w:val="32"/>
        </w:rPr>
        <w:lastRenderedPageBreak/>
        <w:t xml:space="preserve"> Advantages of the Project</w:t>
      </w:r>
    </w:p>
    <w:p w14:paraId="6F07527D" w14:textId="77777777" w:rsidR="00E84D5D" w:rsidRDefault="00E84D5D" w:rsidP="00E84D5D">
      <w:r>
        <w:t>Energy saving</w:t>
      </w:r>
    </w:p>
    <w:p w14:paraId="68F100D1" w14:textId="26565EBD" w:rsidR="00E84D5D" w:rsidRDefault="00E84D5D" w:rsidP="00E84D5D">
      <w:r>
        <w:t>Real-time operation</w:t>
      </w:r>
    </w:p>
    <w:p w14:paraId="2D3F0E9F" w14:textId="62761E54" w:rsidR="003C3EA0" w:rsidRDefault="00E84D5D" w:rsidP="00E84D5D">
      <w:r>
        <w:t>Wireless operation</w:t>
      </w:r>
    </w:p>
    <w:p w14:paraId="6FD4E484" w14:textId="77777777" w:rsidR="0036438C" w:rsidRDefault="0036438C" w:rsidP="00E84D5D"/>
    <w:p w14:paraId="78F73438" w14:textId="73EC00C5" w:rsidR="00F454A5" w:rsidRDefault="00D01B01" w:rsidP="00E84D5D">
      <w:pPr>
        <w:rPr>
          <w:sz w:val="44"/>
          <w:szCs w:val="44"/>
        </w:rPr>
      </w:pPr>
      <w:r>
        <w:rPr>
          <w:sz w:val="44"/>
          <w:szCs w:val="44"/>
        </w:rPr>
        <w:t>11</w:t>
      </w:r>
      <w:r w:rsidR="00F454A5" w:rsidRPr="001A3D33">
        <w:rPr>
          <w:sz w:val="44"/>
          <w:szCs w:val="44"/>
        </w:rPr>
        <w:t xml:space="preserve">.Circuit diagram </w:t>
      </w:r>
    </w:p>
    <w:p w14:paraId="757C7368" w14:textId="59620655" w:rsidR="001A3D33" w:rsidRPr="001A3D33" w:rsidRDefault="00FE4EF5" w:rsidP="00E84D5D">
      <w:pPr>
        <w:rPr>
          <w:sz w:val="44"/>
          <w:szCs w:val="44"/>
        </w:rPr>
      </w:pPr>
      <w:r w:rsidRPr="00FE4EF5">
        <w:rPr>
          <w:noProof/>
          <w:sz w:val="44"/>
          <w:szCs w:val="44"/>
        </w:rPr>
        <w:drawing>
          <wp:inline distT="0" distB="0" distL="0" distR="0" wp14:anchorId="2099D38E" wp14:editId="6455F2E6">
            <wp:extent cx="5486400" cy="2188210"/>
            <wp:effectExtent l="0" t="0" r="0" b="2540"/>
            <wp:docPr id="91150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09000" name=""/>
                    <pic:cNvPicPr/>
                  </pic:nvPicPr>
                  <pic:blipFill>
                    <a:blip r:embed="rId30"/>
                    <a:stretch>
                      <a:fillRect/>
                    </a:stretch>
                  </pic:blipFill>
                  <pic:spPr>
                    <a:xfrm>
                      <a:off x="0" y="0"/>
                      <a:ext cx="5486400" cy="2188210"/>
                    </a:xfrm>
                    <a:prstGeom prst="rect">
                      <a:avLst/>
                    </a:prstGeom>
                  </pic:spPr>
                </pic:pic>
              </a:graphicData>
            </a:graphic>
          </wp:inline>
        </w:drawing>
      </w:r>
    </w:p>
    <w:p w14:paraId="4AAB2109" w14:textId="6CADC506" w:rsidR="00FE4EF5" w:rsidRPr="003B2AC4" w:rsidRDefault="00A42BA0" w:rsidP="00E84D5D">
      <w:pPr>
        <w:rPr>
          <w:sz w:val="44"/>
          <w:szCs w:val="44"/>
        </w:rPr>
      </w:pPr>
      <w:r>
        <w:rPr>
          <w:noProof/>
        </w:rPr>
        <w:drawing>
          <wp:anchor distT="0" distB="0" distL="114300" distR="114300" simplePos="0" relativeHeight="251666432" behindDoc="0" locked="0" layoutInCell="1" allowOverlap="1" wp14:anchorId="7AA353E2" wp14:editId="19C573E7">
            <wp:simplePos x="0" y="0"/>
            <wp:positionH relativeFrom="margin">
              <wp:posOffset>1918970</wp:posOffset>
            </wp:positionH>
            <wp:positionV relativeFrom="margin">
              <wp:posOffset>3348355</wp:posOffset>
            </wp:positionV>
            <wp:extent cx="1978660" cy="1056005"/>
            <wp:effectExtent l="0" t="0" r="2540" b="0"/>
            <wp:wrapSquare wrapText="bothSides"/>
            <wp:docPr id="1446231492" name="Picture 13" descr="The Smart Home Revolution: How IoT 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Smart Home Revolution: How IoT Is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78660" cy="105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1B01">
        <w:rPr>
          <w:sz w:val="44"/>
          <w:szCs w:val="44"/>
        </w:rPr>
        <w:t>12</w:t>
      </w:r>
      <w:r w:rsidR="00E84D5D" w:rsidRPr="003B2AC4">
        <w:rPr>
          <w:sz w:val="44"/>
          <w:szCs w:val="44"/>
        </w:rPr>
        <w:t>.</w:t>
      </w:r>
      <w:r w:rsidR="00705A60">
        <w:rPr>
          <w:sz w:val="44"/>
          <w:szCs w:val="44"/>
        </w:rPr>
        <w:t>ESP Can be used for:-</w:t>
      </w:r>
    </w:p>
    <w:p w14:paraId="690D9A51" w14:textId="616C5B35" w:rsidR="00E84D5D" w:rsidRDefault="002550AE" w:rsidP="00E84D5D">
      <w:r>
        <w:rPr>
          <w:noProof/>
        </w:rPr>
        <w:drawing>
          <wp:anchor distT="0" distB="0" distL="114300" distR="114300" simplePos="0" relativeHeight="251667456" behindDoc="0" locked="0" layoutInCell="1" allowOverlap="1" wp14:anchorId="102810AE" wp14:editId="6AFE4563">
            <wp:simplePos x="0" y="0"/>
            <wp:positionH relativeFrom="margin">
              <wp:posOffset>4069514</wp:posOffset>
            </wp:positionH>
            <wp:positionV relativeFrom="margin">
              <wp:posOffset>3375693</wp:posOffset>
            </wp:positionV>
            <wp:extent cx="1945640" cy="1028700"/>
            <wp:effectExtent l="0" t="0" r="0" b="0"/>
            <wp:wrapSquare wrapText="bothSides"/>
            <wp:docPr id="231114320" name="Picture 14" descr="IoT in Manufacturing Industry: U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oT in Manufacturing Industry: Use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4564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5D">
        <w:t>Smart homes</w:t>
      </w:r>
    </w:p>
    <w:p w14:paraId="49E5F4F6" w14:textId="77777777" w:rsidR="00E84D5D" w:rsidRDefault="00E84D5D" w:rsidP="00E84D5D">
      <w:r>
        <w:t>Industrial automation</w:t>
      </w:r>
    </w:p>
    <w:p w14:paraId="15F34B8D" w14:textId="7900C4C8" w:rsidR="00E84D5D" w:rsidRDefault="00E84D5D" w:rsidP="00E84D5D">
      <w:r>
        <w:lastRenderedPageBreak/>
        <w:t>Smart lighting systems</w:t>
      </w:r>
      <w:r w:rsidR="00A42BA0" w:rsidRPr="00A42BA0">
        <w:t xml:space="preserve"> </w:t>
      </w:r>
    </w:p>
    <w:p w14:paraId="31A60CF5" w14:textId="77777777" w:rsidR="00E84D5D" w:rsidRDefault="00E84D5D" w:rsidP="00E84D5D">
      <w:r>
        <w:t>Remote monitoring systems</w:t>
      </w:r>
    </w:p>
    <w:p w14:paraId="777EA001" w14:textId="2C32DD14" w:rsidR="001A3D33" w:rsidRDefault="00E84D5D" w:rsidP="00E84D5D">
      <w:r>
        <w:t>IoT learning projects</w:t>
      </w:r>
    </w:p>
    <w:p w14:paraId="5A90F141" w14:textId="3C48594D" w:rsidR="00E84D5D" w:rsidRPr="003B2AC4" w:rsidRDefault="00D01B01" w:rsidP="00E84D5D">
      <w:pPr>
        <w:rPr>
          <w:sz w:val="44"/>
          <w:szCs w:val="44"/>
        </w:rPr>
      </w:pPr>
      <w:r>
        <w:rPr>
          <w:sz w:val="44"/>
          <w:szCs w:val="44"/>
        </w:rPr>
        <w:t>13</w:t>
      </w:r>
      <w:r w:rsidR="00E84D5D" w:rsidRPr="003B2AC4">
        <w:rPr>
          <w:sz w:val="44"/>
          <w:szCs w:val="44"/>
        </w:rPr>
        <w:t>. Conclusion</w:t>
      </w:r>
    </w:p>
    <w:p w14:paraId="72CEC1FA" w14:textId="77777777" w:rsidR="003C3EA0" w:rsidRPr="003C3EA0" w:rsidRDefault="003C3EA0" w:rsidP="003C3EA0">
      <w:pPr>
        <w:rPr>
          <w:lang w:val="en-IN"/>
        </w:rPr>
      </w:pPr>
      <w:r w:rsidRPr="003C3EA0">
        <w:rPr>
          <w:lang w:val="en-IN"/>
        </w:rPr>
        <w:t>This ESP32-based IoT home automation project successfully demonstrates the implementation of a smart wireless lighting control system using modern IoT technologies. The integration of ESP32, relay module, Wi-Fi communication, and the Blynk cloud platform enables real-time remote appliance control through a mobile application.</w:t>
      </w:r>
    </w:p>
    <w:p w14:paraId="0A80B544" w14:textId="16F6107C" w:rsidR="008428EC" w:rsidRPr="003C3EA0" w:rsidRDefault="008428EC" w:rsidP="00E84D5D">
      <w:pPr>
        <w:rPr>
          <w:lang w:val="en-IN"/>
        </w:rPr>
      </w:pPr>
    </w:p>
    <w:sectPr w:rsidR="008428EC" w:rsidRPr="003C3EA0">
      <w:footerReference w:type="default" r:id="rId33"/>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9C1C" w14:textId="77777777" w:rsidR="00113EBF" w:rsidRDefault="00113EBF" w:rsidP="00C6554A">
      <w:pPr>
        <w:spacing w:before="0" w:after="0" w:line="240" w:lineRule="auto"/>
      </w:pPr>
      <w:r>
        <w:separator/>
      </w:r>
    </w:p>
  </w:endnote>
  <w:endnote w:type="continuationSeparator" w:id="0">
    <w:p w14:paraId="6276C6B8" w14:textId="77777777" w:rsidR="00113EBF" w:rsidRDefault="00113EBF"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D4B2" w14:textId="77777777" w:rsidR="008428EC"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D7B74" w14:textId="77777777" w:rsidR="00113EBF" w:rsidRDefault="00113EBF" w:rsidP="00C6554A">
      <w:pPr>
        <w:spacing w:before="0" w:after="0" w:line="240" w:lineRule="auto"/>
      </w:pPr>
      <w:r>
        <w:separator/>
      </w:r>
    </w:p>
  </w:footnote>
  <w:footnote w:type="continuationSeparator" w:id="0">
    <w:p w14:paraId="7EEEBB83" w14:textId="77777777" w:rsidR="00113EBF" w:rsidRDefault="00113EBF"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45B62799"/>
    <w:multiLevelType w:val="multilevel"/>
    <w:tmpl w:val="9AEE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09016">
    <w:abstractNumId w:val="0"/>
  </w:num>
  <w:num w:numId="2" w16cid:durableId="1230308414">
    <w:abstractNumId w:val="1"/>
  </w:num>
  <w:num w:numId="3" w16cid:durableId="150243331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5D"/>
    <w:rsid w:val="000038E6"/>
    <w:rsid w:val="00063ABC"/>
    <w:rsid w:val="00064A6A"/>
    <w:rsid w:val="00077385"/>
    <w:rsid w:val="00092BA3"/>
    <w:rsid w:val="000A63FA"/>
    <w:rsid w:val="000B6EB9"/>
    <w:rsid w:val="000D6F66"/>
    <w:rsid w:val="000F15D5"/>
    <w:rsid w:val="00113EBF"/>
    <w:rsid w:val="00131AC6"/>
    <w:rsid w:val="0013762A"/>
    <w:rsid w:val="001460FF"/>
    <w:rsid w:val="00152D62"/>
    <w:rsid w:val="00174E18"/>
    <w:rsid w:val="00193694"/>
    <w:rsid w:val="001A3D33"/>
    <w:rsid w:val="001A664D"/>
    <w:rsid w:val="001D4BB9"/>
    <w:rsid w:val="001E3D6D"/>
    <w:rsid w:val="001E476C"/>
    <w:rsid w:val="001E5BF7"/>
    <w:rsid w:val="00202A44"/>
    <w:rsid w:val="0020347F"/>
    <w:rsid w:val="00214282"/>
    <w:rsid w:val="00215163"/>
    <w:rsid w:val="00230EB1"/>
    <w:rsid w:val="00237A65"/>
    <w:rsid w:val="002550AE"/>
    <w:rsid w:val="002554CD"/>
    <w:rsid w:val="00293B83"/>
    <w:rsid w:val="00297671"/>
    <w:rsid w:val="002A546A"/>
    <w:rsid w:val="002A5BDA"/>
    <w:rsid w:val="002A6592"/>
    <w:rsid w:val="002B12E8"/>
    <w:rsid w:val="002B395A"/>
    <w:rsid w:val="002B4294"/>
    <w:rsid w:val="002C295C"/>
    <w:rsid w:val="002D0F9D"/>
    <w:rsid w:val="002D3198"/>
    <w:rsid w:val="0030215D"/>
    <w:rsid w:val="00310DF2"/>
    <w:rsid w:val="00333D0D"/>
    <w:rsid w:val="0034574F"/>
    <w:rsid w:val="003570ED"/>
    <w:rsid w:val="0036438C"/>
    <w:rsid w:val="00380CA0"/>
    <w:rsid w:val="00385BA7"/>
    <w:rsid w:val="00395AD3"/>
    <w:rsid w:val="003B0EBB"/>
    <w:rsid w:val="003B2AC4"/>
    <w:rsid w:val="003C3EA0"/>
    <w:rsid w:val="003C4EE1"/>
    <w:rsid w:val="003F098B"/>
    <w:rsid w:val="003F5BCB"/>
    <w:rsid w:val="00420024"/>
    <w:rsid w:val="004325E8"/>
    <w:rsid w:val="00444AA8"/>
    <w:rsid w:val="00450D1C"/>
    <w:rsid w:val="004722BF"/>
    <w:rsid w:val="004C049F"/>
    <w:rsid w:val="004C4898"/>
    <w:rsid w:val="005000E2"/>
    <w:rsid w:val="00503F01"/>
    <w:rsid w:val="00511463"/>
    <w:rsid w:val="0052164D"/>
    <w:rsid w:val="00524C7A"/>
    <w:rsid w:val="00552447"/>
    <w:rsid w:val="00574843"/>
    <w:rsid w:val="005B191D"/>
    <w:rsid w:val="005B786C"/>
    <w:rsid w:val="005C136C"/>
    <w:rsid w:val="005C4AC2"/>
    <w:rsid w:val="005D5195"/>
    <w:rsid w:val="00612BB1"/>
    <w:rsid w:val="006274B0"/>
    <w:rsid w:val="00653B29"/>
    <w:rsid w:val="006651E9"/>
    <w:rsid w:val="00671407"/>
    <w:rsid w:val="00690BF3"/>
    <w:rsid w:val="0069741D"/>
    <w:rsid w:val="006A3263"/>
    <w:rsid w:val="006A3984"/>
    <w:rsid w:val="006A3CE7"/>
    <w:rsid w:val="006B435F"/>
    <w:rsid w:val="006E5710"/>
    <w:rsid w:val="00705A60"/>
    <w:rsid w:val="007642C3"/>
    <w:rsid w:val="00766D0D"/>
    <w:rsid w:val="0077619C"/>
    <w:rsid w:val="007766BF"/>
    <w:rsid w:val="007814E0"/>
    <w:rsid w:val="0078181B"/>
    <w:rsid w:val="007831EA"/>
    <w:rsid w:val="007943E3"/>
    <w:rsid w:val="007A2C66"/>
    <w:rsid w:val="007A4943"/>
    <w:rsid w:val="007B0746"/>
    <w:rsid w:val="007B0D0E"/>
    <w:rsid w:val="007B2279"/>
    <w:rsid w:val="007B58E0"/>
    <w:rsid w:val="007D60F4"/>
    <w:rsid w:val="007D7AC3"/>
    <w:rsid w:val="007E26CA"/>
    <w:rsid w:val="007E746A"/>
    <w:rsid w:val="007F6A3F"/>
    <w:rsid w:val="008062D2"/>
    <w:rsid w:val="00806983"/>
    <w:rsid w:val="00812654"/>
    <w:rsid w:val="008135C9"/>
    <w:rsid w:val="008149AD"/>
    <w:rsid w:val="00817419"/>
    <w:rsid w:val="008228E2"/>
    <w:rsid w:val="008428EC"/>
    <w:rsid w:val="00871ABC"/>
    <w:rsid w:val="008B7C6F"/>
    <w:rsid w:val="008C1584"/>
    <w:rsid w:val="008D4995"/>
    <w:rsid w:val="008E5D47"/>
    <w:rsid w:val="008E71CE"/>
    <w:rsid w:val="009018B3"/>
    <w:rsid w:val="0090338F"/>
    <w:rsid w:val="00914B5F"/>
    <w:rsid w:val="009211CB"/>
    <w:rsid w:val="0092577A"/>
    <w:rsid w:val="009467F7"/>
    <w:rsid w:val="00970DF1"/>
    <w:rsid w:val="00973FB9"/>
    <w:rsid w:val="00986387"/>
    <w:rsid w:val="009A04BD"/>
    <w:rsid w:val="009C4D1D"/>
    <w:rsid w:val="009E1F3F"/>
    <w:rsid w:val="009E39D5"/>
    <w:rsid w:val="00A11B3F"/>
    <w:rsid w:val="00A41BB5"/>
    <w:rsid w:val="00A42BA0"/>
    <w:rsid w:val="00A47EDD"/>
    <w:rsid w:val="00A702AA"/>
    <w:rsid w:val="00A851BB"/>
    <w:rsid w:val="00A87A57"/>
    <w:rsid w:val="00AB0CA1"/>
    <w:rsid w:val="00AC18A0"/>
    <w:rsid w:val="00B065D8"/>
    <w:rsid w:val="00B15D8D"/>
    <w:rsid w:val="00B52F24"/>
    <w:rsid w:val="00B53F21"/>
    <w:rsid w:val="00B669A7"/>
    <w:rsid w:val="00B749F3"/>
    <w:rsid w:val="00B7797E"/>
    <w:rsid w:val="00B95FB2"/>
    <w:rsid w:val="00BC57D8"/>
    <w:rsid w:val="00BD57A1"/>
    <w:rsid w:val="00BE0464"/>
    <w:rsid w:val="00BF794D"/>
    <w:rsid w:val="00C07D11"/>
    <w:rsid w:val="00C1139B"/>
    <w:rsid w:val="00C1538B"/>
    <w:rsid w:val="00C3763B"/>
    <w:rsid w:val="00C52C4F"/>
    <w:rsid w:val="00C52F1A"/>
    <w:rsid w:val="00C6554A"/>
    <w:rsid w:val="00C65FCC"/>
    <w:rsid w:val="00C71663"/>
    <w:rsid w:val="00C74E82"/>
    <w:rsid w:val="00C9557B"/>
    <w:rsid w:val="00CA39F2"/>
    <w:rsid w:val="00CE54F4"/>
    <w:rsid w:val="00CE58D3"/>
    <w:rsid w:val="00CF15AF"/>
    <w:rsid w:val="00CF7FC3"/>
    <w:rsid w:val="00D01B01"/>
    <w:rsid w:val="00D06D6E"/>
    <w:rsid w:val="00D20DB3"/>
    <w:rsid w:val="00D2709C"/>
    <w:rsid w:val="00D5033E"/>
    <w:rsid w:val="00D720DD"/>
    <w:rsid w:val="00D727AB"/>
    <w:rsid w:val="00D84697"/>
    <w:rsid w:val="00D86B4B"/>
    <w:rsid w:val="00D97B12"/>
    <w:rsid w:val="00DA1A70"/>
    <w:rsid w:val="00DF6652"/>
    <w:rsid w:val="00E339F9"/>
    <w:rsid w:val="00E418E7"/>
    <w:rsid w:val="00E42A61"/>
    <w:rsid w:val="00E57F40"/>
    <w:rsid w:val="00E61D98"/>
    <w:rsid w:val="00E80983"/>
    <w:rsid w:val="00E84D5D"/>
    <w:rsid w:val="00EA2995"/>
    <w:rsid w:val="00EA7B97"/>
    <w:rsid w:val="00EC3F0E"/>
    <w:rsid w:val="00ED7C44"/>
    <w:rsid w:val="00EE211F"/>
    <w:rsid w:val="00EE475C"/>
    <w:rsid w:val="00F159BD"/>
    <w:rsid w:val="00F26D5C"/>
    <w:rsid w:val="00F454A5"/>
    <w:rsid w:val="00F60830"/>
    <w:rsid w:val="00F72B34"/>
    <w:rsid w:val="00F77D11"/>
    <w:rsid w:val="00F957EE"/>
    <w:rsid w:val="00FA6F62"/>
    <w:rsid w:val="00FB4459"/>
    <w:rsid w:val="00FE4EF5"/>
    <w:rsid w:val="00FF42E1"/>
    <w:rsid w:val="00FF5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8664B"/>
  <w15:chartTrackingRefBased/>
  <w15:docId w15:val="{702BCE4B-BD0F-45D0-BF98-EBB520B5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4A5"/>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2"/>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1"/>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81265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18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801F7-3D0E-4AA6-B9D7-64EB15681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219</TotalTime>
  <Pages>22</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ajithb2006@gmail.com</cp:lastModifiedBy>
  <cp:revision>162</cp:revision>
  <dcterms:created xsi:type="dcterms:W3CDTF">2026-05-20T09:19:00Z</dcterms:created>
  <dcterms:modified xsi:type="dcterms:W3CDTF">2026-05-23T09:24:00Z</dcterms:modified>
</cp:coreProperties>
</file>